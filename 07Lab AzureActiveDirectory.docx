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8D1E32" w:rsidP="00607C2B">
      <w:pPr>
        <w:pStyle w:val="Heading2"/>
      </w:pPr>
      <w:r>
        <w:t>Authenticating</w:t>
      </w:r>
      <w:r w:rsidR="00395A4E">
        <w:t xml:space="preserve"> </w:t>
      </w:r>
      <w:r w:rsidR="007C08D2">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r>
        <w:drawing>
          <wp:inline distT="0" distB="0" distL="0" distR="0" wp14:anchorId="091EE131" wp14:editId="00B1D970">
            <wp:extent cx="1307416" cy="2220685"/>
            <wp:effectExtent l="19050" t="19050" r="266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4446" cy="2249610"/>
                    </a:xfrm>
                    <a:prstGeom prst="rect">
                      <a:avLst/>
                    </a:prstGeom>
                    <a:noFill/>
                    <a:ln>
                      <a:solidFill>
                        <a:schemeClr val="bg1">
                          <a:lumMod val="65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lastRenderedPageBreak/>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r w:rsidR="00017E0B">
        <w:rPr>
          <w:b/>
        </w:rPr>
        <w:t>MicrosoftGraphNativeApp</w:t>
      </w:r>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lastRenderedPageBreak/>
        <w:t xml:space="preserve">You should now have a new project named </w:t>
      </w:r>
      <w:r w:rsidR="00C93792">
        <w:rPr>
          <w:b/>
        </w:rPr>
        <w:t>MicrosoftGraphNativeApp</w:t>
      </w:r>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r w:rsidR="00C93792">
        <w:rPr>
          <w:b/>
        </w:rPr>
        <w:t>MicrosoftGraphNativeApp</w:t>
      </w:r>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r w:rsidRPr="00217382">
        <w:rPr>
          <w:b/>
        </w:rPr>
        <w:t>Microsoft.IdentityModel.Clients.ActiveDirectory</w:t>
      </w:r>
      <w:r>
        <w:t xml:space="preserve"> </w:t>
      </w:r>
      <w:r w:rsidR="00C93792">
        <w:t xml:space="preserve">which is </w:t>
      </w:r>
      <w:r>
        <w:t>the Active Directly Authentication library.</w:t>
      </w:r>
    </w:p>
    <w:p w:rsidR="000A5753" w:rsidRDefault="00FA0B39" w:rsidP="000A5753">
      <w:pPr>
        <w:pStyle w:val="LabStepScreenshotLevel2"/>
      </w:pPr>
      <w:r>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r w:rsidRPr="00217382">
        <w:rPr>
          <w:b/>
        </w:rPr>
        <w:t>Microsoft.IdentityModel.Clients.ActiveDirectory</w:t>
      </w:r>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lastRenderedPageBreak/>
        <w:t xml:space="preserve">Add a second NuGet package for </w:t>
      </w:r>
      <w:r w:rsidRPr="006215F6">
        <w:rPr>
          <w:b/>
        </w:rPr>
        <w:t>Newtonsoft.Json</w:t>
      </w:r>
      <w:r>
        <w:t>.</w:t>
      </w:r>
    </w:p>
    <w:p w:rsidR="006215F6" w:rsidRDefault="006215F6" w:rsidP="006215F6">
      <w:pPr>
        <w:pStyle w:val="LabStepNumberedLevel2"/>
      </w:pPr>
      <w:r>
        <w:t xml:space="preserve">Click the </w:t>
      </w:r>
      <w:r w:rsidRPr="00C93792">
        <w:rPr>
          <w:b/>
        </w:rPr>
        <w:t>Browse</w:t>
      </w:r>
      <w:r>
        <w:t xml:space="preserve"> tab and type </w:t>
      </w:r>
      <w:r w:rsidRPr="006215F6">
        <w:rPr>
          <w:b/>
        </w:rPr>
        <w:t>Newtonsoft</w:t>
      </w:r>
      <w:r>
        <w:t xml:space="preserve"> into the search box.</w:t>
      </w:r>
    </w:p>
    <w:p w:rsidR="006215F6" w:rsidRDefault="006215F6" w:rsidP="006215F6">
      <w:pPr>
        <w:pStyle w:val="LabStepNumberedLevel2"/>
      </w:pPr>
      <w:r>
        <w:t xml:space="preserve">Locate and install the package </w:t>
      </w:r>
      <w:r w:rsidRPr="006215F6">
        <w:rPr>
          <w:b/>
        </w:rPr>
        <w:t>Newtonsoft.Json</w:t>
      </w:r>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Close the window for the Nuget Package Manager.</w:t>
      </w:r>
    </w:p>
    <w:p w:rsidR="000A5753" w:rsidRDefault="000A5753" w:rsidP="000A5753">
      <w:pPr>
        <w:pStyle w:val="LabStepNumbered"/>
        <w:numPr>
          <w:ilvl w:val="0"/>
          <w:numId w:val="5"/>
        </w:numPr>
      </w:pPr>
      <w:r>
        <w:t xml:space="preserve">Add </w:t>
      </w:r>
      <w:r w:rsidR="008542E7">
        <w:t xml:space="preserve">the </w:t>
      </w:r>
      <w:r w:rsidR="008542E7" w:rsidRPr="008542E7">
        <w:rPr>
          <w:b/>
        </w:rPr>
        <w:t>TokenManager</w:t>
      </w:r>
      <w:r w:rsidR="008542E7">
        <w:t xml:space="preserve"> class </w:t>
      </w:r>
      <w:r>
        <w:t xml:space="preserve">to the </w:t>
      </w:r>
      <w:r w:rsidR="006215F6" w:rsidRPr="006215F6">
        <w:rPr>
          <w:b/>
        </w:rPr>
        <w:t>MicrosoftGraphNativeApp</w:t>
      </w:r>
      <w:r w:rsidR="006215F6">
        <w:t xml:space="preserve"> </w:t>
      </w:r>
      <w:r>
        <w:t>project</w:t>
      </w:r>
    </w:p>
    <w:p w:rsidR="00FD08AB" w:rsidRDefault="006215F6" w:rsidP="00FD08AB">
      <w:pPr>
        <w:pStyle w:val="LabStepNumberedLevel2"/>
      </w:pPr>
      <w:r>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r w:rsidRPr="006215F6">
        <w:rPr>
          <w:b/>
        </w:rPr>
        <w:t>TokenManager.cs</w:t>
      </w:r>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lastRenderedPageBreak/>
        <w:t xml:space="preserve">Add the following code to </w:t>
      </w:r>
      <w:r w:rsidRPr="006215F6">
        <w:rPr>
          <w:b/>
        </w:rPr>
        <w:t>TokenManager.cs</w:t>
      </w:r>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r w:rsidRPr="006215F6">
        <w:rPr>
          <w:b/>
        </w:rPr>
        <w:t>const</w:t>
      </w:r>
      <w:r>
        <w:t xml:space="preserve"> named </w:t>
      </w:r>
      <w:r w:rsidRPr="006215F6">
        <w:rPr>
          <w:b/>
        </w:rPr>
        <w:t>clientId</w:t>
      </w:r>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t xml:space="preserve">Save your changes ad close </w:t>
      </w:r>
      <w:r w:rsidRPr="006215F6">
        <w:rPr>
          <w:b/>
        </w:rPr>
        <w:t>TokenManager.cs</w:t>
      </w:r>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r w:rsidRPr="008542E7">
        <w:rPr>
          <w:b/>
        </w:rPr>
        <w:t>MicrosoftGraphConversionTypes.cs</w:t>
      </w:r>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lastRenderedPageBreak/>
        <w:t xml:space="preserve">Add the following code to </w:t>
      </w:r>
      <w:r w:rsidRPr="008542E7">
        <w:rPr>
          <w:b/>
        </w:rPr>
        <w:t>MicrosoftGraphConversionTypes.cs</w:t>
      </w:r>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r w:rsidRPr="008542E7">
        <w:rPr>
          <w:b/>
        </w:rPr>
        <w:t>MicrosoftGraphConversionTypes.cs</w:t>
      </w:r>
      <w:r>
        <w:t>.</w:t>
      </w:r>
    </w:p>
    <w:p w:rsidR="000A5753" w:rsidRDefault="008542E7" w:rsidP="00FD08AB">
      <w:pPr>
        <w:pStyle w:val="LabStepNumbered"/>
      </w:pPr>
      <w:r>
        <w:lastRenderedPageBreak/>
        <w:t xml:space="preserve">Add code to </w:t>
      </w:r>
      <w:r w:rsidR="000A5753" w:rsidRPr="00B02894">
        <w:rPr>
          <w:b/>
        </w:rPr>
        <w:t>program.cs</w:t>
      </w:r>
      <w:r w:rsidR="000A5753">
        <w:t>.</w:t>
      </w:r>
    </w:p>
    <w:p w:rsidR="00A328AE" w:rsidRDefault="008542E7" w:rsidP="00336568">
      <w:pPr>
        <w:pStyle w:val="LabStepNumberedLevel2"/>
      </w:pPr>
      <w:r>
        <w:t xml:space="preserve">Open </w:t>
      </w:r>
      <w:r w:rsidRPr="008542E7">
        <w:rPr>
          <w:b/>
        </w:rPr>
        <w:t>program.cs</w:t>
      </w:r>
      <w:r>
        <w:t xml:space="preserve"> in an editor window. </w:t>
      </w:r>
    </w:p>
    <w:p w:rsidR="008542E7" w:rsidRDefault="008542E7" w:rsidP="00336568">
      <w:pPr>
        <w:pStyle w:val="LabStepNumberedLevel2"/>
      </w:pPr>
      <w:r>
        <w:t xml:space="preserve">Delete all the existing code in </w:t>
      </w:r>
      <w:r w:rsidRPr="008542E7">
        <w:rPr>
          <w:b/>
        </w:rPr>
        <w:t>program.cs</w:t>
      </w:r>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t>}</w:t>
      </w:r>
    </w:p>
    <w:p w:rsidR="00336568" w:rsidRDefault="008542E7" w:rsidP="00336568">
      <w:pPr>
        <w:pStyle w:val="LabStepNumberedLevel2"/>
      </w:pPr>
      <w:r>
        <w:t xml:space="preserve">Replace the </w:t>
      </w:r>
      <w:r w:rsidRPr="008542E7">
        <w:rPr>
          <w:b/>
        </w:rPr>
        <w:t>DisplayCurrentUserInfo_REST</w:t>
      </w:r>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lastRenderedPageBreak/>
        <w:t xml:space="preserve">Replace the </w:t>
      </w:r>
      <w:r w:rsidRPr="00A328AE">
        <w:rPr>
          <w:b/>
        </w:rPr>
        <w:t>DisplayOrganizationInfo_REST</w:t>
      </w:r>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r w:rsidRPr="00A328AE">
        <w:rPr>
          <w:b/>
        </w:rPr>
        <w:t>program.cs</w:t>
      </w:r>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lastRenderedPageBreak/>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lastRenderedPageBreak/>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r w:rsidRPr="007A34D8">
        <w:rPr>
          <w:b/>
        </w:rPr>
        <w:t>MicrosoftGraphNativeApp</w:t>
      </w:r>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r w:rsidRPr="007A34D8">
        <w:rPr>
          <w:b/>
        </w:rPr>
        <w:t>MicrosoftGraphNativeApp</w:t>
      </w:r>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r>
        <w:rPr>
          <w:b/>
        </w:rPr>
        <w:t>Microsoft.Graph</w:t>
      </w:r>
      <w:r>
        <w:t xml:space="preserve"> into the search box.</w:t>
      </w:r>
    </w:p>
    <w:p w:rsidR="007A34D8" w:rsidRDefault="007A34D8" w:rsidP="007A34D8">
      <w:pPr>
        <w:pStyle w:val="LabStepNumberedLevel2"/>
        <w:numPr>
          <w:ilvl w:val="1"/>
          <w:numId w:val="22"/>
        </w:numPr>
      </w:pPr>
      <w:r>
        <w:t xml:space="preserve">Locate and install the package </w:t>
      </w:r>
      <w:r>
        <w:rPr>
          <w:b/>
        </w:rPr>
        <w:t>Microsoft.Graph</w:t>
      </w:r>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r w:rsidR="007A34D8" w:rsidRPr="007A34D8">
        <w:rPr>
          <w:b/>
        </w:rPr>
        <w:t>Microsoft.Graph</w:t>
      </w:r>
      <w:r w:rsidR="007A34D8">
        <w:t xml:space="preserve"> NuGet package inspect the list of installed packages</w:t>
      </w:r>
      <w:r>
        <w:t>.</w:t>
      </w:r>
    </w:p>
    <w:p w:rsidR="00954D26" w:rsidRDefault="00954D26" w:rsidP="00954D26">
      <w:pPr>
        <w:pStyle w:val="LabStepScreenshotLevel2"/>
      </w:pPr>
      <w:r>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r w:rsidRPr="007A34D8">
        <w:rPr>
          <w:b/>
        </w:rPr>
        <w:t>Microsoft.Graph</w:t>
      </w:r>
      <w:r>
        <w:t>, there are several dependent packages that are added as well.</w:t>
      </w:r>
    </w:p>
    <w:p w:rsidR="00923B24" w:rsidRDefault="00954D26" w:rsidP="00954D26">
      <w:pPr>
        <w:pStyle w:val="LabStepNumbered"/>
      </w:pPr>
      <w:r>
        <w:lastRenderedPageBreak/>
        <w:t xml:space="preserve">Add </w:t>
      </w:r>
      <w:r w:rsidR="007A34D8">
        <w:t xml:space="preserve">the </w:t>
      </w:r>
      <w:r w:rsidR="007A34D8" w:rsidRPr="007A34D8">
        <w:rPr>
          <w:b/>
        </w:rPr>
        <w:t>MyAuthProvider</w:t>
      </w:r>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r w:rsidRPr="007A34D8">
        <w:rPr>
          <w:b/>
        </w:rPr>
        <w:t>MyAuthProvider</w:t>
      </w:r>
      <w:r w:rsidRPr="008542E7">
        <w:rPr>
          <w:b/>
        </w:rPr>
        <w:t>.cs</w:t>
      </w:r>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r w:rsidRPr="007A34D8">
        <w:rPr>
          <w:b/>
        </w:rPr>
        <w:t>MyAuthProvider.cs</w:t>
      </w:r>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r w:rsidRPr="006215F6">
        <w:rPr>
          <w:b/>
        </w:rPr>
        <w:t>const</w:t>
      </w:r>
      <w:r>
        <w:t xml:space="preserve"> named </w:t>
      </w:r>
      <w:r w:rsidRPr="006215F6">
        <w:rPr>
          <w:b/>
        </w:rPr>
        <w:t>clientId</w:t>
      </w:r>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r w:rsidRPr="007A34D8">
        <w:rPr>
          <w:b/>
        </w:rPr>
        <w:t>MyAuthProvider</w:t>
      </w:r>
      <w:r w:rsidRPr="006215F6">
        <w:rPr>
          <w:b/>
        </w:rPr>
        <w:t>.cs</w:t>
      </w:r>
      <w:r>
        <w:t>.</w:t>
      </w:r>
    </w:p>
    <w:p w:rsidR="00E2699D" w:rsidRDefault="00FF09F0" w:rsidP="00E2699D">
      <w:pPr>
        <w:pStyle w:val="LabStepNumbered"/>
      </w:pPr>
      <w:r>
        <w:t xml:space="preserve">Update </w:t>
      </w:r>
      <w:r w:rsidRPr="00FF09F0">
        <w:rPr>
          <w:b/>
        </w:rPr>
        <w:t>program.cs</w:t>
      </w:r>
      <w:r>
        <w:t xml:space="preserve"> to call the Microsoft Graph API using the SDK.</w:t>
      </w:r>
    </w:p>
    <w:p w:rsidR="00E2699D" w:rsidRDefault="00FF09F0" w:rsidP="00E2699D">
      <w:pPr>
        <w:pStyle w:val="LabStepNumberedLevel2"/>
      </w:pPr>
      <w:r>
        <w:t xml:space="preserve">Inside </w:t>
      </w:r>
      <w:r w:rsidRPr="00FF09F0">
        <w:rPr>
          <w:b/>
        </w:rPr>
        <w:t>program</w:t>
      </w:r>
      <w:r w:rsidR="00E2699D" w:rsidRPr="00FF09F0">
        <w:rPr>
          <w:b/>
        </w:rPr>
        <w:t>.cs</w:t>
      </w:r>
      <w:r>
        <w:t xml:space="preserve"> underneath the existing </w:t>
      </w:r>
      <w:r w:rsidRPr="00FF09F0">
        <w:rPr>
          <w:b/>
        </w:rPr>
        <w:t>using</w:t>
      </w:r>
      <w:r>
        <w:t xml:space="preserve"> statements, add a new </w:t>
      </w:r>
      <w:r w:rsidRPr="00FF09F0">
        <w:rPr>
          <w:b/>
        </w:rPr>
        <w:t>using</w:t>
      </w:r>
      <w:r>
        <w:t xml:space="preserve"> statement for </w:t>
      </w:r>
      <w:r w:rsidRPr="00FF09F0">
        <w:rPr>
          <w:b/>
        </w:rPr>
        <w:t>Microsoft.Graph</w:t>
      </w:r>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lastRenderedPageBreak/>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r w:rsidRPr="00FF09F0">
        <w:rPr>
          <w:b/>
        </w:rPr>
        <w:t>DisplayCurrentUserInfo_DotNet</w:t>
      </w:r>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r w:rsidRPr="00FF09F0">
        <w:rPr>
          <w:b/>
        </w:rPr>
        <w:t>DisplayOrganizationInfo_DotNet</w:t>
      </w:r>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lastRenderedPageBreak/>
        <w:t xml:space="preserve">Add the two lines in the </w:t>
      </w:r>
      <w:r w:rsidRPr="00FF09F0">
        <w:rPr>
          <w:b/>
        </w:rPr>
        <w:t>Main</w:t>
      </w:r>
      <w:r>
        <w:t xml:space="preserve"> method to call </w:t>
      </w:r>
      <w:r w:rsidRPr="00FF09F0">
        <w:rPr>
          <w:b/>
        </w:rPr>
        <w:t>DisplayCurrentUserInfo_DotNet</w:t>
      </w:r>
      <w:r>
        <w:t xml:space="preserve"> and </w:t>
      </w:r>
      <w:r w:rsidRPr="00FF09F0">
        <w:rPr>
          <w:b/>
        </w:rPr>
        <w:t>DisplayOrganizationInfo_DotNet</w:t>
      </w:r>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p>
    <w:p w:rsidR="00923B24" w:rsidRPr="00923B24" w:rsidRDefault="00923B24" w:rsidP="00923B24"/>
    <w:p w:rsidR="00395A4E" w:rsidRPr="00395A4E" w:rsidRDefault="00395A4E" w:rsidP="00395A4E"/>
    <w:sectPr w:rsidR="00395A4E" w:rsidRPr="00395A4E" w:rsidSect="000A5753">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376" w:rsidRDefault="00EB4376" w:rsidP="002754DA">
      <w:pPr>
        <w:spacing w:before="0" w:after="0"/>
      </w:pPr>
      <w:r>
        <w:separator/>
      </w:r>
    </w:p>
  </w:endnote>
  <w:endnote w:type="continuationSeparator" w:id="0">
    <w:p w:rsidR="00EB4376" w:rsidRDefault="00EB437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xml:space="preserve">© Critical Path Training </w:t>
    </w:r>
    <w:r w:rsidR="00C25B0C">
      <w:t>2020</w:t>
    </w:r>
    <w:r>
      <w:t xml:space="preserve">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xml:space="preserve">© Critical Path Training </w:t>
    </w:r>
    <w:r w:rsidR="00C25B0C">
      <w:t>2020</w:t>
    </w:r>
    <w:r>
      <w:t xml:space="preserve">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376" w:rsidRDefault="00EB4376" w:rsidP="002754DA">
      <w:pPr>
        <w:spacing w:before="0" w:after="0"/>
      </w:pPr>
      <w:r>
        <w:separator/>
      </w:r>
    </w:p>
  </w:footnote>
  <w:footnote w:type="continuationSeparator" w:id="0">
    <w:p w:rsidR="00EB4376" w:rsidRDefault="00EB437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5B0402" w:rsidP="000A5753">
    <w:pPr>
      <w:pStyle w:val="Header"/>
      <w:pBdr>
        <w:bottom w:val="single" w:sz="4" w:space="0" w:color="auto"/>
      </w:pBdr>
      <w:spacing w:before="240"/>
    </w:pPr>
    <w:r>
      <w:t>MSTDEV: Modern SharePoint and Teams Development</w:t>
    </w:r>
    <w:bookmarkStart w:id="0" w:name="_GoBack"/>
    <w:bookmarkEnd w:id="0"/>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B0402">
      <w:rPr>
        <w:rFonts w:cs="Arial"/>
        <w:noProof/>
      </w:rPr>
      <w:t>Jun 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D84"/>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D7AB6"/>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0F47"/>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0402"/>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1E32"/>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624D7"/>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25B0C"/>
    <w:rsid w:val="00C30E56"/>
    <w:rsid w:val="00C31BD3"/>
    <w:rsid w:val="00C3211E"/>
    <w:rsid w:val="00C33D09"/>
    <w:rsid w:val="00C34D0A"/>
    <w:rsid w:val="00C37A3E"/>
    <w:rsid w:val="00C44632"/>
    <w:rsid w:val="00C53882"/>
    <w:rsid w:val="00C54CAE"/>
    <w:rsid w:val="00C57A25"/>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A4B68"/>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B4376"/>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5A3E0"/>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CFA7E1A-4418-4D0A-8DBE-0972E8054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650</TotalTime>
  <Pages>16</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54</cp:revision>
  <cp:lastPrinted>2009-08-12T16:30:00Z</cp:lastPrinted>
  <dcterms:created xsi:type="dcterms:W3CDTF">2014-06-26T11:41:00Z</dcterms:created>
  <dcterms:modified xsi:type="dcterms:W3CDTF">2020-06-03T21:56:00Z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