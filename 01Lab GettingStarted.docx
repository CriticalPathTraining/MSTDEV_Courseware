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0B4387" w:rsidRPr="004C013F">
        <w:t>Environment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E43193">
        <w:rPr>
          <w:b/>
        </w:rPr>
        <w:t>MSTDEV</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7E4A9A" w:rsidP="00F61B4A">
      <w:pPr>
        <w:pStyle w:val="LabStepCodeBlock"/>
      </w:pPr>
      <w:hyperlink r:id="rId13" w:history="1">
        <w:r w:rsidR="00E43193" w:rsidRPr="00774066">
          <w:rPr>
            <w:rStyle w:val="Hyperlink"/>
          </w:rPr>
          <w:t>https://github.com/CriticalPathTraining/MSTDEV</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43193" w:rsidP="00F61B4A">
      <w:pPr>
        <w:pStyle w:val="LabStepScreenshot"/>
      </w:pPr>
      <w:r>
        <w:rPr>
          <w:noProof/>
        </w:rPr>
        <w:drawing>
          <wp:inline distT="0" distB="0" distL="0" distR="0" wp14:anchorId="0577605D" wp14:editId="4FB874F3">
            <wp:extent cx="5061250" cy="2714625"/>
            <wp:effectExtent l="19050" t="19050" r="254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048"/>
                    <a:stretch/>
                  </pic:blipFill>
                  <pic:spPr bwMode="auto">
                    <a:xfrm>
                      <a:off x="0" y="0"/>
                      <a:ext cx="5110866" cy="27412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E43193">
        <w:rPr>
          <w:b/>
        </w:rPr>
        <w:t>MSTDEV</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lastRenderedPageBreak/>
        <w:drawing>
          <wp:inline distT="0" distB="0" distL="0" distR="0">
            <wp:extent cx="2971984" cy="1539586"/>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837" cy="1571110"/>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E43193">
        <w:rPr>
          <w:b/>
        </w:rPr>
        <w:t xml:space="preserve">MSTDEV </w:t>
      </w:r>
      <w:r>
        <w:t>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t xml:space="preserve">git clone </w:t>
      </w:r>
      <w:r w:rsidR="00E43193" w:rsidRPr="00E43193">
        <w:t>https://github.com/CriticalPathTraining/MSTDEV.git</w:t>
      </w:r>
      <w:r w:rsidR="00E43193">
        <w:t xml:space="preserve"> </w:t>
      </w:r>
      <w:r w:rsidR="00E110DD">
        <w:t>C:\Student</w:t>
      </w:r>
    </w:p>
    <w:p w:rsidR="00F61B4A" w:rsidRDefault="00275C26" w:rsidP="00275C26">
      <w:pPr>
        <w:pStyle w:val="LabStepNumberedLevel2"/>
      </w:pPr>
      <w:r>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77641" cy="2040149"/>
            <wp:effectExtent l="19050" t="19050" r="889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740471" cy="2067552"/>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lastRenderedPageBreak/>
        <w:drawing>
          <wp:inline distT="0" distB="0" distL="0" distR="0">
            <wp:extent cx="5644640" cy="1802823"/>
            <wp:effectExtent l="19050" t="19050" r="1333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2925"/>
                    <a:stretch/>
                  </pic:blipFill>
                  <pic:spPr bwMode="auto">
                    <a:xfrm>
                      <a:off x="0" y="0"/>
                      <a:ext cx="5704410" cy="1821913"/>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56F86" w:rsidRPr="00BB38ED" w:rsidRDefault="00E56F86" w:rsidP="00E56F86">
      <w:pPr>
        <w:pStyle w:val="LabStepNumbered"/>
        <w:numPr>
          <w:ilvl w:val="0"/>
          <w:numId w:val="7"/>
        </w:numPr>
        <w:tabs>
          <w:tab w:val="clear" w:pos="360"/>
          <w:tab w:val="num" w:pos="432"/>
        </w:tabs>
        <w:rPr>
          <w:sz w:val="20"/>
          <w:szCs w:val="20"/>
        </w:rPr>
      </w:pPr>
      <w:r w:rsidRPr="00BB38ED">
        <w:rPr>
          <w:sz w:val="20"/>
          <w:szCs w:val="20"/>
        </w:rPr>
        <w:t>Navigate to the Office 365 trial sign up web page.</w:t>
      </w:r>
    </w:p>
    <w:p w:rsidR="00E56F86" w:rsidRDefault="00E56F86" w:rsidP="00E56F86">
      <w:pPr>
        <w:pStyle w:val="LabStepNumberedLevel2"/>
        <w:numPr>
          <w:ilvl w:val="1"/>
          <w:numId w:val="7"/>
        </w:numPr>
        <w:tabs>
          <w:tab w:val="clear" w:pos="720"/>
          <w:tab w:val="num" w:pos="792"/>
        </w:tabs>
        <w:ind w:left="792"/>
        <w:rPr>
          <w:sz w:val="20"/>
          <w:szCs w:val="20"/>
        </w:rPr>
      </w:pPr>
      <w:r>
        <w:rPr>
          <w:sz w:val="20"/>
          <w:szCs w:val="20"/>
        </w:rPr>
        <w:t>Launch the Chrome browser.</w:t>
      </w:r>
    </w:p>
    <w:p w:rsidR="00E56F86" w:rsidRPr="00904D31" w:rsidRDefault="00E56F86" w:rsidP="00E56F86">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rsidR="00E56F86" w:rsidRPr="00630874" w:rsidRDefault="007E4A9A" w:rsidP="00E56F86">
      <w:pPr>
        <w:pStyle w:val="LabStepCodeBlockLevel2"/>
      </w:pPr>
      <w:hyperlink r:id="rId19" w:history="1">
        <w:r w:rsidR="00E56F86" w:rsidRPr="00D41D9F">
          <w:rPr>
            <w:rStyle w:val="Hyperlink"/>
          </w:rPr>
          <w:t>https://go.microsoft.com/fwlink/p/?LinkID=698279&amp;culture=en-US&amp;country=US</w:t>
        </w:r>
      </w:hyperlink>
      <w:r w:rsidR="00E56F86">
        <w:t xml:space="preserve">  </w:t>
      </w:r>
    </w:p>
    <w:p w:rsidR="00E56F86" w:rsidRDefault="00E56F86" w:rsidP="00E56F86">
      <w:pPr>
        <w:pStyle w:val="LabStepNumberedLevel2"/>
      </w:pPr>
      <w:r>
        <w:t xml:space="preserve">You should now see the form you need to fill out to create your new </w:t>
      </w:r>
      <w:r w:rsidRPr="00AA2232">
        <w:rPr>
          <w:b/>
        </w:rPr>
        <w:t>Office 365 E5</w:t>
      </w:r>
      <w:r>
        <w:t xml:space="preserve"> trial.</w:t>
      </w:r>
    </w:p>
    <w:p w:rsidR="00E56F86" w:rsidRDefault="00E56F86" w:rsidP="00E56F86">
      <w:pPr>
        <w:pStyle w:val="LabStepNumberedLevel2"/>
      </w:pPr>
      <w:r>
        <w:t xml:space="preserve">Enter your email address and click </w:t>
      </w:r>
      <w:r>
        <w:rPr>
          <w:b/>
        </w:rPr>
        <w:t>Next</w:t>
      </w:r>
      <w:r>
        <w:t>.</w:t>
      </w:r>
    </w:p>
    <w:p w:rsidR="00E56F86" w:rsidRDefault="00E56F86" w:rsidP="00E56F86">
      <w:pPr>
        <w:pStyle w:val="LabStepScreenshotLevel2"/>
      </w:pPr>
      <w:r>
        <w:drawing>
          <wp:inline distT="0" distB="0" distL="0" distR="0" wp14:anchorId="7CBA6940" wp14:editId="1664C24D">
            <wp:extent cx="1974210" cy="1503077"/>
            <wp:effectExtent l="19050" t="19050" r="2667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enter an email address for an organization account, the form provides the option to sign in. Do not click the </w:t>
      </w:r>
      <w:r w:rsidRPr="00AA2232">
        <w:rPr>
          <w:b/>
        </w:rPr>
        <w:t>Sign in</w:t>
      </w:r>
      <w:r>
        <w:t xml:space="preserve"> button because you don't want to sign with an existing organization account. The purpose of this exercise is to create a new organizational account in a new Microsoft 365 tenant.</w:t>
      </w:r>
    </w:p>
    <w:p w:rsidR="00E56F86" w:rsidRDefault="00E56F86" w:rsidP="00E56F86">
      <w:pPr>
        <w:pStyle w:val="LabStepNumberedLevel2"/>
      </w:pPr>
      <w:r>
        <w:t xml:space="preserve">Click the </w:t>
      </w:r>
      <w:r w:rsidRPr="00AA2232">
        <w:rPr>
          <w:b/>
        </w:rPr>
        <w:t>Create a new account instead</w:t>
      </w:r>
      <w:r>
        <w:t xml:space="preserve"> link.</w:t>
      </w:r>
    </w:p>
    <w:p w:rsidR="00E56F86" w:rsidRDefault="00E56F86" w:rsidP="00E56F86">
      <w:pPr>
        <w:pStyle w:val="LabStepScreenshotLevel2"/>
      </w:pPr>
      <w:r>
        <w:drawing>
          <wp:inline distT="0" distB="0" distL="0" distR="0" wp14:anchorId="327EB5CD" wp14:editId="42114B4B">
            <wp:extent cx="2378210" cy="791441"/>
            <wp:effectExtent l="19050" t="19050" r="2222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0640" cy="81554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 xml:space="preserve">Enter your </w:t>
      </w:r>
      <w:r w:rsidRPr="002C06CD">
        <w:rPr>
          <w:b/>
        </w:rPr>
        <w:t>First name</w:t>
      </w:r>
      <w:r>
        <w:t xml:space="preserve"> and </w:t>
      </w:r>
      <w:r w:rsidRPr="002C06CD">
        <w:rPr>
          <w:b/>
        </w:rPr>
        <w:t>Last name</w:t>
      </w:r>
      <w:r w:rsidRPr="002C06CD">
        <w:t>.</w:t>
      </w:r>
    </w:p>
    <w:p w:rsidR="00E56F86" w:rsidRDefault="00E56F86" w:rsidP="00E56F86">
      <w:pPr>
        <w:pStyle w:val="LabStepNumberedLevel2"/>
      </w:pPr>
      <w:r>
        <w:t xml:space="preserve">Enter your mobile phone number as the </w:t>
      </w:r>
      <w:r w:rsidRPr="002C06CD">
        <w:rPr>
          <w:b/>
        </w:rPr>
        <w:t>Business phone number</w:t>
      </w:r>
      <w:r>
        <w:t>.</w:t>
      </w:r>
    </w:p>
    <w:p w:rsidR="00E56F86" w:rsidRDefault="00E56F86" w:rsidP="00E56F86">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rsidR="00E56F86" w:rsidRDefault="00E56F86" w:rsidP="00E56F86">
      <w:pPr>
        <w:pStyle w:val="LabStepScreenshotLevel2"/>
      </w:pPr>
      <w:r>
        <w:drawing>
          <wp:inline distT="0" distB="0" distL="0" distR="0" wp14:anchorId="2C826393" wp14:editId="2132C463">
            <wp:extent cx="2553357" cy="1691986"/>
            <wp:effectExtent l="19050" t="19050" r="1841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973" cy="174872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Whatever </w:t>
      </w:r>
      <w:r w:rsidRPr="002C06CD">
        <w:rPr>
          <w:b/>
        </w:rPr>
        <w:t>Company name</w:t>
      </w:r>
      <w:r>
        <w:t xml:space="preserve"> you enter will be used as the name of the Azure AD tenant that will be created during the sign up process.</w:t>
      </w:r>
    </w:p>
    <w:p w:rsidR="00E56F86" w:rsidRDefault="00E56F86" w:rsidP="00E56F86">
      <w:pPr>
        <w:pStyle w:val="LabStepNumberedLevel2"/>
        <w:tabs>
          <w:tab w:val="clear" w:pos="720"/>
          <w:tab w:val="num" w:pos="792"/>
        </w:tabs>
        <w:ind w:left="792"/>
      </w:pPr>
      <w:r>
        <w:t xml:space="preserve">When prompted to prove you're not a robot, select the </w:t>
      </w:r>
      <w:r w:rsidRPr="00246C21">
        <w:rPr>
          <w:b/>
        </w:rPr>
        <w:t>Text me</w:t>
      </w:r>
      <w:r>
        <w:t xml:space="preserve"> option and ensure Phone number of for your mobile phone.</w:t>
      </w:r>
    </w:p>
    <w:p w:rsidR="00E56F86" w:rsidRDefault="00E56F86" w:rsidP="00E56F86">
      <w:pPr>
        <w:pStyle w:val="LabStepNumberedLevel2"/>
        <w:tabs>
          <w:tab w:val="clear" w:pos="720"/>
          <w:tab w:val="num" w:pos="792"/>
        </w:tabs>
        <w:ind w:left="792"/>
      </w:pPr>
      <w:r>
        <w:t xml:space="preserve">Click </w:t>
      </w:r>
      <w:r w:rsidRPr="002B5D81">
        <w:rPr>
          <w:b/>
        </w:rPr>
        <w:t>Send Verification Code</w:t>
      </w:r>
      <w:r>
        <w:t>.</w:t>
      </w:r>
    </w:p>
    <w:p w:rsidR="00E56F86" w:rsidRDefault="00E56F86" w:rsidP="00E56F86">
      <w:pPr>
        <w:pStyle w:val="LabStepScreenshotLevel2"/>
      </w:pPr>
      <w:r>
        <w:drawing>
          <wp:inline distT="0" distB="0" distL="0" distR="0" wp14:anchorId="33A4D678" wp14:editId="55C47E87">
            <wp:extent cx="2390205" cy="1454908"/>
            <wp:effectExtent l="19050" t="19050" r="1016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359" cy="150065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Retrieve the access code form your mobile device and use it to complete the validation process.</w:t>
      </w:r>
    </w:p>
    <w:p w:rsidR="00E56F86" w:rsidRDefault="00E56F86" w:rsidP="00E56F86">
      <w:pPr>
        <w:pStyle w:val="LabStepScreenshotLevel2"/>
      </w:pPr>
      <w:r>
        <w:drawing>
          <wp:inline distT="0" distB="0" distL="0" distR="0" wp14:anchorId="6E36DF13" wp14:editId="4A18DA88">
            <wp:extent cx="3316053" cy="1004532"/>
            <wp:effectExtent l="19050" t="19050" r="1778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097" cy="103392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In the </w:t>
      </w:r>
      <w:r w:rsidRPr="0098055E">
        <w:rPr>
          <w:b/>
        </w:rPr>
        <w:t>Create your business identity</w:t>
      </w:r>
      <w:r>
        <w:t xml:space="preserve"> step, locate the textbox into which you will enter a domain name.</w:t>
      </w:r>
    </w:p>
    <w:p w:rsidR="00E56F86" w:rsidRDefault="00E56F86" w:rsidP="00E56F86">
      <w:pPr>
        <w:pStyle w:val="LabStepScreenshotLevel2"/>
      </w:pPr>
      <w:r>
        <w:lastRenderedPageBreak/>
        <w:drawing>
          <wp:inline distT="0" distB="0" distL="0" distR="0" wp14:anchorId="36846C59" wp14:editId="113D5D1D">
            <wp:extent cx="3657469" cy="2096353"/>
            <wp:effectExtent l="19050" t="19050" r="19685"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919" cy="211896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rsidR="00E56F86" w:rsidRDefault="00E56F86" w:rsidP="00E56F86">
      <w:pPr>
        <w:pStyle w:val="LabStepNumberedLevel2"/>
      </w:pPr>
      <w:r>
        <w:t>Enter a domain name for your new Microsoft 365 tenant.</w:t>
      </w:r>
    </w:p>
    <w:p w:rsidR="00E56F86" w:rsidRDefault="00E56F86" w:rsidP="00E56F86">
      <w:pPr>
        <w:pStyle w:val="LabStepScreenshotLevel2"/>
      </w:pPr>
      <w:r>
        <w:drawing>
          <wp:inline distT="0" distB="0" distL="0" distR="0">
            <wp:extent cx="5694045" cy="595630"/>
            <wp:effectExtent l="19050" t="19050" r="20955" b="139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4045" cy="5956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If the domain name you enter is not available, modify the domain name until you can verify that it is available.</w:t>
      </w:r>
    </w:p>
    <w:p w:rsidR="00E56F86" w:rsidRDefault="00E56F86" w:rsidP="00E56F86">
      <w:pPr>
        <w:pStyle w:val="LabStepNumberedLevel2"/>
      </w:pPr>
      <w:r>
        <w:t xml:space="preserve">Once you have created a domain name that is available, click </w:t>
      </w:r>
      <w:r w:rsidRPr="002B5D81">
        <w:rPr>
          <w:b/>
        </w:rPr>
        <w:t>Next</w:t>
      </w:r>
      <w:r>
        <w:t>.</w:t>
      </w:r>
    </w:p>
    <w:p w:rsidR="00E56F86" w:rsidRDefault="00050B06" w:rsidP="00E56F86">
      <w:pPr>
        <w:pStyle w:val="LabStepScreenshotLevel2"/>
      </w:pPr>
      <w:r>
        <w:drawing>
          <wp:inline distT="0" distB="0" distL="0" distR="0">
            <wp:extent cx="3927764" cy="997219"/>
            <wp:effectExtent l="19050" t="19050" r="15875" b="1270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487" cy="99943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a </w:t>
      </w:r>
      <w:r w:rsidRPr="00B56F7A">
        <w:rPr>
          <w:b/>
        </w:rPr>
        <w:t>Name</w:t>
      </w:r>
      <w:r>
        <w:t xml:space="preserve"> for your user account, a </w:t>
      </w:r>
      <w:r w:rsidRPr="00B56F7A">
        <w:rPr>
          <w:b/>
        </w:rPr>
        <w:t>Password</w:t>
      </w:r>
      <w:r>
        <w:t xml:space="preserve"> that you will remember and then click </w:t>
      </w:r>
      <w:r w:rsidRPr="00EA75F8">
        <w:rPr>
          <w:b/>
        </w:rPr>
        <w:t>Sign up</w:t>
      </w:r>
      <w:r>
        <w:t>.</w:t>
      </w:r>
    </w:p>
    <w:p w:rsidR="00E56F86" w:rsidRDefault="00050B06" w:rsidP="00E56F86">
      <w:pPr>
        <w:pStyle w:val="LabStepScreenshotLevel2"/>
      </w:pPr>
      <w:r>
        <w:lastRenderedPageBreak/>
        <w:drawing>
          <wp:inline distT="0" distB="0" distL="0" distR="0">
            <wp:extent cx="3633047" cy="2426277"/>
            <wp:effectExtent l="19050" t="19050" r="24765" b="127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2975" cy="245962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At this point, the Sign up process should begin to provision your new Microsoft 365 tenant and your new organizational account.</w:t>
      </w:r>
    </w:p>
    <w:p w:rsidR="00E56F86" w:rsidRDefault="00E56F86" w:rsidP="00E56F86">
      <w:pPr>
        <w:pStyle w:val="LabStepNumberedLevel2"/>
      </w:pPr>
      <w:r>
        <w:t xml:space="preserve">Once the provision process completes, take note of your new </w:t>
      </w:r>
      <w:r w:rsidRPr="00B56F7A">
        <w:rPr>
          <w:b/>
        </w:rPr>
        <w:t>user ID</w:t>
      </w:r>
      <w:r>
        <w:t xml:space="preserve"> and click the </w:t>
      </w:r>
      <w:r>
        <w:rPr>
          <w:b/>
        </w:rPr>
        <w:t>Go To Setup</w:t>
      </w:r>
      <w:r>
        <w:t xml:space="preserve"> button.</w:t>
      </w:r>
    </w:p>
    <w:p w:rsidR="00E56F86" w:rsidRDefault="00050B06" w:rsidP="00E56F86">
      <w:pPr>
        <w:pStyle w:val="LabStepScreenshotLevel2"/>
      </w:pPr>
      <w:r>
        <w:drawing>
          <wp:inline distT="0" distB="0" distL="0" distR="0">
            <wp:extent cx="3314786" cy="2253096"/>
            <wp:effectExtent l="19050" t="19050" r="19050" b="139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258" cy="2278566"/>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You have just created a new Microsoft 365 tenant with a 30-day trial for 25 Office 365 E5 licenses. Note that some Microsoft cloud services within your new tenant such as the Microsoft 365 admin center, Power BI, Power Apps and Flow can be accessed immediately. Other Office 365 services such as SharePoint Online, OneDrive for Business and your Outlook mailbox will not be ready immediately and can take some time to provision.</w:t>
      </w:r>
    </w:p>
    <w:p w:rsidR="00E56F86" w:rsidRDefault="00E56F86" w:rsidP="00E56F86">
      <w:pPr>
        <w:pStyle w:val="LabStepNumberedLevel2"/>
      </w:pPr>
      <w:r>
        <w:t xml:space="preserve">If you see the </w:t>
      </w:r>
      <w:r>
        <w:rPr>
          <w:b/>
        </w:rPr>
        <w:t>Personalize your sign-in and email</w:t>
      </w:r>
      <w:r>
        <w:t xml:space="preserve"> setup page, click </w:t>
      </w:r>
      <w:r>
        <w:rPr>
          <w:b/>
        </w:rPr>
        <w:t>Exit and continue later</w:t>
      </w:r>
      <w:r>
        <w:t>.</w:t>
      </w:r>
    </w:p>
    <w:p w:rsidR="00E56F86" w:rsidRDefault="00E56F86" w:rsidP="00E56F86">
      <w:pPr>
        <w:pStyle w:val="LabStepScreenshotLevel2"/>
      </w:pPr>
      <w:r>
        <w:lastRenderedPageBreak/>
        <w:drawing>
          <wp:inline distT="0" distB="0" distL="0" distR="0" wp14:anchorId="7FF30AE0" wp14:editId="29F541E4">
            <wp:extent cx="4350362" cy="1969077"/>
            <wp:effectExtent l="19050" t="19050" r="12700" b="1270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5273" cy="202561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You should now be located at the home page of the </w:t>
      </w:r>
      <w:r w:rsidRPr="00877F5A">
        <w:rPr>
          <w:b/>
        </w:rPr>
        <w:t>Microsoft 365 admin center</w:t>
      </w:r>
      <w:r>
        <w:t>.</w:t>
      </w:r>
    </w:p>
    <w:p w:rsidR="00E56F86" w:rsidRDefault="00050B06" w:rsidP="00E56F86">
      <w:pPr>
        <w:pStyle w:val="LabStepScreenshotLevel2"/>
        <w:rPr>
          <w:szCs w:val="20"/>
        </w:rPr>
      </w:pPr>
      <w:r>
        <w:rPr>
          <w:szCs w:val="20"/>
        </w:rPr>
        <w:drawing>
          <wp:inline distT="0" distB="0" distL="0" distR="0">
            <wp:extent cx="4357255" cy="1249887"/>
            <wp:effectExtent l="19050" t="19050" r="24765" b="266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1606" cy="126260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don’t see the home page of the </w:t>
      </w:r>
      <w:r w:rsidRPr="00877F5A">
        <w:rPr>
          <w:b/>
        </w:rPr>
        <w:t>Microsoft 365 admin center</w:t>
      </w:r>
      <w:r>
        <w:t xml:space="preserve">, navigate to </w:t>
      </w:r>
      <w:hyperlink r:id="rId32" w:history="1">
        <w:r>
          <w:rPr>
            <w:rStyle w:val="Hyperlink"/>
          </w:rPr>
          <w:t>https://admin.microsoft.com/Adminportal</w:t>
        </w:r>
      </w:hyperlink>
      <w:r>
        <w:rPr>
          <w:rStyle w:val="Hyperlink"/>
        </w:rPr>
        <w:t>.</w:t>
      </w:r>
    </w:p>
    <w:p w:rsidR="00E56F86" w:rsidRDefault="00E56F86" w:rsidP="00E56F86">
      <w:pPr>
        <w:pStyle w:val="LabStepNumbered"/>
        <w:tabs>
          <w:tab w:val="clear" w:pos="360"/>
          <w:tab w:val="num" w:pos="432"/>
        </w:tabs>
        <w:ind w:left="432"/>
      </w:pPr>
      <w:r>
        <w:t xml:space="preserve">Inspect the set of active users in the current Azure AD </w:t>
      </w:r>
      <w:bookmarkStart w:id="0" w:name="_Hlk531072977"/>
      <w:r>
        <w:t>tenant</w:t>
      </w:r>
      <w:bookmarkEnd w:id="0"/>
      <w:r>
        <w:t>.</w:t>
      </w:r>
    </w:p>
    <w:p w:rsidR="00E56F86" w:rsidRDefault="00E56F86" w:rsidP="00E56F86">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rsidR="00E56F86" w:rsidRDefault="00E56F86" w:rsidP="00E56F86">
      <w:pPr>
        <w:pStyle w:val="LabStepScreenshotLevel2"/>
      </w:pPr>
      <w:r>
        <w:drawing>
          <wp:inline distT="0" distB="0" distL="0" distR="0" wp14:anchorId="7DBB87FF" wp14:editId="1E5D467D">
            <wp:extent cx="1897789" cy="1040823"/>
            <wp:effectExtent l="19050" t="19050" r="26670" b="260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9363" cy="1069108"/>
                    </a:xfrm>
                    <a:prstGeom prst="rect">
                      <a:avLst/>
                    </a:prstGeom>
                    <a:noFill/>
                    <a:ln>
                      <a:solidFill>
                        <a:schemeClr val="tx1">
                          <a:lumMod val="65000"/>
                          <a:lumOff val="35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rsidR="00E56F86" w:rsidRDefault="00E56F86" w:rsidP="00E56F86">
      <w:pPr>
        <w:pStyle w:val="LabStepScreenshotLevel2"/>
      </w:pPr>
      <w:r>
        <w:drawing>
          <wp:inline distT="0" distB="0" distL="0" distR="0" wp14:anchorId="7B65DED5" wp14:editId="0E227EC7">
            <wp:extent cx="2357996" cy="1691986"/>
            <wp:effectExtent l="19050" t="19050" r="23495" b="2286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4954" cy="171850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rsidR="00E56F86" w:rsidRDefault="00E85885" w:rsidP="00E56F86">
      <w:pPr>
        <w:pStyle w:val="LabStepScreenshotLevel2"/>
      </w:pPr>
      <w:r>
        <w:drawing>
          <wp:inline distT="0" distB="0" distL="0" distR="0">
            <wp:extent cx="5079423" cy="1237724"/>
            <wp:effectExtent l="19050" t="19050" r="26035" b="1968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0120" cy="124764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Remember that your account is global tenant administrator. You have permissions to configure any settings throughout the tenant.</w:t>
      </w:r>
    </w:p>
    <w:p w:rsidR="00E56F86" w:rsidRDefault="00E56F86" w:rsidP="00E56F86">
      <w:pPr>
        <w:pStyle w:val="LabStepNumbered"/>
        <w:tabs>
          <w:tab w:val="clear" w:pos="360"/>
          <w:tab w:val="num" w:pos="432"/>
        </w:tabs>
        <w:ind w:left="432"/>
      </w:pPr>
      <w:r>
        <w:t>Create a second Azure AD user account in your new Azure AD tenant.</w:t>
      </w:r>
    </w:p>
    <w:p w:rsidR="00E56F86" w:rsidRDefault="00E56F86" w:rsidP="00E56F86">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rsidR="00E56F86" w:rsidRDefault="00E56F86" w:rsidP="00E56F86">
      <w:pPr>
        <w:pStyle w:val="LabStepScreenshotLevel2"/>
      </w:pPr>
      <w:r>
        <w:t>.</w:t>
      </w:r>
      <w:r w:rsidRPr="00C64F04">
        <w:t xml:space="preserve"> </w:t>
      </w:r>
      <w:r>
        <w:drawing>
          <wp:inline distT="0" distB="0" distL="0" distR="0" wp14:anchorId="5C92D89D" wp14:editId="088CF2BA">
            <wp:extent cx="2447059" cy="549340"/>
            <wp:effectExtent l="19050" t="19050" r="10795" b="222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3487" cy="570987"/>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E85885">
        <w:rPr>
          <w:b/>
        </w:rPr>
        <w:t>msd2020</w:t>
      </w:r>
      <w:r w:rsidRPr="007733B4">
        <w:rPr>
          <w:b/>
        </w:rPr>
        <w:t>.onmicrosoft.com</w:t>
      </w:r>
      <w:r>
        <w:t>.</w:t>
      </w:r>
    </w:p>
    <w:p w:rsidR="00E56F86" w:rsidRDefault="00E85885" w:rsidP="00E56F86">
      <w:pPr>
        <w:pStyle w:val="LabStepScreenshotLevel2"/>
      </w:pPr>
      <w:r>
        <w:drawing>
          <wp:inline distT="0" distB="0" distL="0" distR="0">
            <wp:extent cx="3829096" cy="1726623"/>
            <wp:effectExtent l="19050" t="19050" r="1905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1352" cy="1768223"/>
                    </a:xfrm>
                    <a:prstGeom prst="rect">
                      <a:avLst/>
                    </a:prstGeom>
                    <a:noFill/>
                    <a:ln>
                      <a:solidFill>
                        <a:schemeClr val="tx1">
                          <a:lumMod val="50000"/>
                          <a:lumOff val="50000"/>
                        </a:schemeClr>
                      </a:solidFill>
                    </a:ln>
                  </pic:spPr>
                </pic:pic>
              </a:graphicData>
            </a:graphic>
          </wp:inline>
        </w:drawing>
      </w:r>
    </w:p>
    <w:p w:rsidR="00E56F86" w:rsidRPr="00F64CDF" w:rsidRDefault="00E56F86" w:rsidP="00E56F86">
      <w:pPr>
        <w:pStyle w:val="LabStepNumberedLevel2"/>
      </w:pPr>
      <w:r w:rsidRPr="00F64CDF">
        <w:t xml:space="preserve">Move below to the </w:t>
      </w:r>
      <w:r w:rsidRPr="0056461E">
        <w:rPr>
          <w:b/>
        </w:rPr>
        <w:t>Password settings</w:t>
      </w:r>
      <w:r w:rsidRPr="00F64CDF">
        <w:t xml:space="preserve"> section. </w:t>
      </w:r>
    </w:p>
    <w:p w:rsidR="00E56F86" w:rsidRPr="00F64CDF" w:rsidRDefault="00E56F86" w:rsidP="00E56F86">
      <w:pPr>
        <w:pStyle w:val="LabStepNumberedLevel2"/>
      </w:pPr>
      <w:r w:rsidRPr="00F64CDF">
        <w:t xml:space="preserve">Select the option for </w:t>
      </w:r>
      <w:r w:rsidRPr="0056461E">
        <w:rPr>
          <w:b/>
        </w:rPr>
        <w:t>Let me create the password</w:t>
      </w:r>
      <w:r w:rsidRPr="00F64CDF">
        <w:t>.</w:t>
      </w:r>
    </w:p>
    <w:p w:rsidR="00E56F86" w:rsidRPr="00F64CDF" w:rsidRDefault="00E56F86" w:rsidP="00E56F86">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rsidR="00E56F86" w:rsidRPr="00F64CDF" w:rsidRDefault="00E56F86" w:rsidP="00E56F86">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rsidR="00E56F86" w:rsidRPr="00F64CDF" w:rsidRDefault="00E56F86" w:rsidP="00E56F86">
      <w:pPr>
        <w:pStyle w:val="LabStepNumberedLevel2"/>
      </w:pPr>
      <w:r w:rsidRPr="00F64CDF">
        <w:t xml:space="preserve">Click </w:t>
      </w:r>
      <w:r w:rsidRPr="0056461E">
        <w:rPr>
          <w:b/>
        </w:rPr>
        <w:t>Next</w:t>
      </w:r>
      <w:r w:rsidRPr="00F64CDF">
        <w:t>.</w:t>
      </w:r>
    </w:p>
    <w:p w:rsidR="00E56F86" w:rsidRDefault="00E56F86" w:rsidP="00E56F86">
      <w:pPr>
        <w:pStyle w:val="LabStepScreenshotLevel2"/>
      </w:pPr>
      <w:r>
        <w:drawing>
          <wp:inline distT="0" distB="0" distL="0" distR="0" wp14:anchorId="3CD48DEE" wp14:editId="4155BBE0">
            <wp:extent cx="2495550" cy="1287511"/>
            <wp:effectExtent l="19050" t="19050" r="19050"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1049" cy="134194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rsidR="00E56F86" w:rsidRDefault="00E56F86" w:rsidP="00E56F86">
      <w:pPr>
        <w:pStyle w:val="LabStepScreenshotLevel2"/>
      </w:pPr>
      <w:r>
        <w:drawing>
          <wp:inline distT="0" distB="0" distL="0" distR="0" wp14:anchorId="1115671B" wp14:editId="7D212B68">
            <wp:extent cx="4352804" cy="2232830"/>
            <wp:effectExtent l="19050" t="19050" r="10160" b="1524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900" cy="229597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rsidR="00E56F86" w:rsidRDefault="00E56F86" w:rsidP="00E56F86">
      <w:pPr>
        <w:pStyle w:val="LabStepNumberedLevel2"/>
      </w:pPr>
      <w:r>
        <w:t xml:space="preserve">Click the </w:t>
      </w:r>
      <w:r w:rsidRPr="0056461E">
        <w:rPr>
          <w:b/>
        </w:rPr>
        <w:t>Next</w:t>
      </w:r>
      <w:r>
        <w:t xml:space="preserve"> button down below.</w:t>
      </w:r>
    </w:p>
    <w:p w:rsidR="00E56F86" w:rsidRDefault="00E56F86" w:rsidP="00E56F86">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rsidR="00E56F86" w:rsidRDefault="00E56F86" w:rsidP="00E56F86">
      <w:pPr>
        <w:pStyle w:val="LabStepScreenshotLevel2"/>
      </w:pPr>
      <w:r>
        <w:drawing>
          <wp:inline distT="0" distB="0" distL="0" distR="0" wp14:anchorId="7C8B2240" wp14:editId="00ADD9A1">
            <wp:extent cx="2578677" cy="1289339"/>
            <wp:effectExtent l="19050" t="19050" r="12700" b="2540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9044" cy="130952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rsidR="00E56F86" w:rsidRDefault="00E85885" w:rsidP="00E56F86">
      <w:pPr>
        <w:pStyle w:val="LabStepScreenshotLevel2"/>
      </w:pPr>
      <w:r>
        <w:drawing>
          <wp:inline distT="0" distB="0" distL="0" distR="0">
            <wp:extent cx="4128655" cy="2776290"/>
            <wp:effectExtent l="19050" t="19050" r="24765" b="2413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35555" cy="27809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 xml:space="preserve">You should see the </w:t>
      </w:r>
      <w:r w:rsidRPr="00587F63">
        <w:rPr>
          <w:b/>
        </w:rPr>
        <w:t>Finish</w:t>
      </w:r>
      <w:r>
        <w:t xml:space="preserve"> view with a message indicating that the new user account has been created.</w:t>
      </w:r>
    </w:p>
    <w:p w:rsidR="00E56F86" w:rsidRDefault="00E85885" w:rsidP="00E56F86">
      <w:pPr>
        <w:pStyle w:val="LabStepScreenshotLevel2"/>
      </w:pPr>
      <w:r>
        <w:drawing>
          <wp:inline distT="0" distB="0" distL="0" distR="0">
            <wp:extent cx="4682101" cy="1636568"/>
            <wp:effectExtent l="19050" t="19050" r="23495" b="2095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3054" cy="165088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rsidR="00E56F86" w:rsidRDefault="00E56F86" w:rsidP="00E56F86">
      <w:pPr>
        <w:pStyle w:val="LabStepNumberedLevel2"/>
        <w:tabs>
          <w:tab w:val="clear" w:pos="720"/>
          <w:tab w:val="num" w:pos="792"/>
        </w:tabs>
        <w:ind w:left="792"/>
      </w:pPr>
      <w:r>
        <w:t>Verify that the new user account has been created and is displayed along with your primary Office 365 user account.</w:t>
      </w:r>
    </w:p>
    <w:p w:rsidR="00E56F86" w:rsidRDefault="00E85885" w:rsidP="00E56F86">
      <w:pPr>
        <w:pStyle w:val="LabStepScreenshotLevel2"/>
      </w:pPr>
      <w:r>
        <w:drawing>
          <wp:inline distT="0" distB="0" distL="0" distR="0">
            <wp:extent cx="5316009" cy="1816677"/>
            <wp:effectExtent l="19050" t="19050" r="18415" b="1270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938" cy="1828272"/>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4611953" cy="1435677"/>
            <wp:effectExtent l="19050" t="19050" r="1778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28587" cy="1471985"/>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lastRenderedPageBreak/>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998259" cy="1363813"/>
            <wp:effectExtent l="19050" t="19050" r="2159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21998" cy="140602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4990353" cy="1334812"/>
            <wp:effectExtent l="19050" t="19050" r="2032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808" b="52562"/>
                    <a:stretch/>
                  </pic:blipFill>
                  <pic:spPr bwMode="auto">
                    <a:xfrm>
                      <a:off x="0" y="0"/>
                      <a:ext cx="5137079" cy="1374058"/>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lastRenderedPageBreak/>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4078190" cy="1027953"/>
            <wp:effectExtent l="19050" t="19050" r="1778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62925" cy="1099724"/>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rsidR="00964B60">
        <w:t>Microsoft 365 admin center</w:t>
      </w:r>
      <w:r>
        <w:t xml:space="preserve"> to verify new users have been created.</w:t>
      </w:r>
    </w:p>
    <w:p w:rsidR="0053550B" w:rsidRDefault="000B4387" w:rsidP="0053550B">
      <w:pPr>
        <w:pStyle w:val="LabStepScreenshotLevel2"/>
      </w:pPr>
      <w:r>
        <w:drawing>
          <wp:inline distT="0" distB="0" distL="0" distR="0">
            <wp:extent cx="5488799" cy="3964132"/>
            <wp:effectExtent l="19050" t="19050" r="17145" b="177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7446" cy="3970377"/>
                    </a:xfrm>
                    <a:prstGeom prst="rect">
                      <a:avLst/>
                    </a:prstGeom>
                    <a:noFill/>
                    <a:ln>
                      <a:solidFill>
                        <a:schemeClr val="tx1">
                          <a:lumMod val="50000"/>
                          <a:lumOff val="50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 xml:space="preserve">At this point, you should see the home page of the </w:t>
      </w:r>
      <w:r w:rsidR="005454D3" w:rsidRPr="00C06A22">
        <w:rPr>
          <w:b/>
        </w:rPr>
        <w:t>Communications</w:t>
      </w:r>
      <w:r w:rsidRPr="00C06A22">
        <w:rPr>
          <w:b/>
        </w:rPr>
        <w:t xml:space="preserve"> site</w:t>
      </w:r>
      <w:r>
        <w:t xml:space="preserve"> which is the root </w:t>
      </w:r>
      <w:r w:rsidR="005454D3">
        <w:t xml:space="preserve">SharePoint </w:t>
      </w:r>
      <w:r>
        <w:t>site for your tenant.</w:t>
      </w:r>
    </w:p>
    <w:p w:rsidR="00931678" w:rsidRDefault="0099392F" w:rsidP="00467D0D">
      <w:pPr>
        <w:pStyle w:val="LabStepScreenshotLevel2"/>
      </w:pPr>
      <w:r>
        <w:drawing>
          <wp:inline distT="0" distB="0" distL="0" distR="0">
            <wp:extent cx="4503257" cy="1179368"/>
            <wp:effectExtent l="19050" t="19050" r="12065" b="2095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7252"/>
                    <a:stretch/>
                  </pic:blipFill>
                  <pic:spPr bwMode="auto">
                    <a:xfrm>
                      <a:off x="0" y="0"/>
                      <a:ext cx="4529455" cy="11862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C06A22" w:rsidP="00C06A22">
      <w:pPr>
        <w:pStyle w:val="LabStepNumberedLevel2"/>
      </w:pPr>
      <w:r>
        <w:t xml:space="preserve">Click the </w:t>
      </w:r>
      <w:r w:rsidRPr="00C06A22">
        <w:rPr>
          <w:b/>
        </w:rPr>
        <w:t>Site contents</w:t>
      </w:r>
      <w:r>
        <w:t xml:space="preserve"> link to see the </w:t>
      </w:r>
      <w:r w:rsidRPr="00C06A22">
        <w:rPr>
          <w:b/>
        </w:rPr>
        <w:t>Site contents</w:t>
      </w:r>
      <w:r>
        <w:t xml:space="preserve"> page.</w:t>
      </w:r>
    </w:p>
    <w:p w:rsidR="005454D3" w:rsidRDefault="005454D3" w:rsidP="00467D0D">
      <w:pPr>
        <w:pStyle w:val="LabStepScreenshotLevel2"/>
      </w:pPr>
      <w:r>
        <w:drawing>
          <wp:inline distT="0" distB="0" distL="0" distR="0">
            <wp:extent cx="3328895" cy="597061"/>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6538" cy="609193"/>
                    </a:xfrm>
                    <a:prstGeom prst="rect">
                      <a:avLst/>
                    </a:prstGeom>
                    <a:noFill/>
                    <a:ln>
                      <a:solidFill>
                        <a:schemeClr val="tx1">
                          <a:lumMod val="50000"/>
                          <a:lumOff val="50000"/>
                        </a:schemeClr>
                      </a:solidFill>
                    </a:ln>
                  </pic:spPr>
                </pic:pic>
              </a:graphicData>
            </a:graphic>
          </wp:inline>
        </w:drawing>
      </w:r>
    </w:p>
    <w:p w:rsidR="00C06A22" w:rsidRDefault="00C06A22" w:rsidP="00C06A22">
      <w:pPr>
        <w:pStyle w:val="LabStepNumberedLevel2"/>
      </w:pPr>
      <w:r>
        <w:t>Inspect the contents of the Communications site.</w:t>
      </w:r>
    </w:p>
    <w:p w:rsidR="005454D3" w:rsidRDefault="005454D3" w:rsidP="00467D0D">
      <w:pPr>
        <w:pStyle w:val="LabStepScreenshotLevel2"/>
      </w:pPr>
      <w:r>
        <w:drawing>
          <wp:inline distT="0" distB="0" distL="0" distR="0">
            <wp:extent cx="4823460" cy="2133041"/>
            <wp:effectExtent l="19050" t="19050" r="1524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67605" cy="2152563"/>
                    </a:xfrm>
                    <a:prstGeom prst="rect">
                      <a:avLst/>
                    </a:prstGeom>
                    <a:noFill/>
                    <a:ln>
                      <a:solidFill>
                        <a:schemeClr val="tx1">
                          <a:lumMod val="50000"/>
                          <a:lumOff val="50000"/>
                        </a:schemeClr>
                      </a:solidFill>
                    </a:ln>
                  </pic:spPr>
                </pic:pic>
              </a:graphicData>
            </a:graphic>
          </wp:inline>
        </w:drawing>
      </w:r>
    </w:p>
    <w:p w:rsidR="00467D0D" w:rsidRDefault="00467D0D" w:rsidP="00467D0D">
      <w:pPr>
        <w:pStyle w:val="LabExerciseCallout"/>
      </w:pPr>
      <w:r>
        <w:t xml:space="preserve">Take a moment to navigate around in this SharePoint </w:t>
      </w:r>
      <w:r w:rsidR="005454D3">
        <w:t>Communications</w:t>
      </w:r>
      <w:r>
        <w:t xml:space="preserve"> site. You will find that this is a standard site that includes the standard lists and document libraries included with every new </w:t>
      </w:r>
      <w:r w:rsidR="005454D3">
        <w:t xml:space="preserve">Communications </w:t>
      </w:r>
      <w:r>
        <w:t>site. You might consider adding a bookmark to this site because you will be returning when you begin the labs which work with the SharePoint Framework.</w:t>
      </w:r>
    </w:p>
    <w:p w:rsidR="00533211" w:rsidRDefault="00533211" w:rsidP="00533211">
      <w:pPr>
        <w:pStyle w:val="Heading3"/>
      </w:pPr>
      <w:r>
        <w:lastRenderedPageBreak/>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5454D3" w:rsidP="00467D0D">
      <w:pPr>
        <w:pStyle w:val="LabStepScreenshotLevel2"/>
      </w:pPr>
      <w:r>
        <w:drawing>
          <wp:inline distT="0" distB="0" distL="0" distR="0">
            <wp:extent cx="5808606" cy="1712214"/>
            <wp:effectExtent l="19050" t="19050" r="2095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60912" cy="1727632"/>
                    </a:xfrm>
                    <a:prstGeom prst="rect">
                      <a:avLst/>
                    </a:prstGeom>
                    <a:noFill/>
                    <a:ln>
                      <a:solidFill>
                        <a:schemeClr val="tx1">
                          <a:lumMod val="50000"/>
                          <a:lumOff val="50000"/>
                        </a:schemeClr>
                      </a:solidFill>
                    </a:ln>
                  </pic:spPr>
                </pic:pic>
              </a:graphicData>
            </a:graphic>
          </wp:inline>
        </w:drawing>
      </w:r>
    </w:p>
    <w:p w:rsidR="00C964FE" w:rsidRDefault="00C964FE" w:rsidP="00C964FE">
      <w:pPr>
        <w:pStyle w:val="LabStepNumbered"/>
      </w:pPr>
      <w:r>
        <w:t xml:space="preserve">Create a new SharePoint </w:t>
      </w:r>
      <w:r w:rsidR="00C06A22">
        <w:t xml:space="preserve">team </w:t>
      </w:r>
      <w:r>
        <w:t>site by hand using the SharePoint admin center.</w:t>
      </w:r>
    </w:p>
    <w:p w:rsidR="00C964FE" w:rsidRDefault="002C7A28" w:rsidP="00C964FE">
      <w:pPr>
        <w:pStyle w:val="LabStepNumberedLevel2"/>
      </w:pPr>
      <w:r>
        <w:t xml:space="preserve">Click the </w:t>
      </w:r>
      <w:r w:rsidRPr="002C7A28">
        <w:rPr>
          <w:b/>
        </w:rPr>
        <w:t>Active sites</w:t>
      </w:r>
      <w:r>
        <w:t xml:space="preserve"> link in the left navigation</w:t>
      </w:r>
      <w:r w:rsidR="002638D1">
        <w:t>.</w:t>
      </w:r>
    </w:p>
    <w:p w:rsidR="00034765" w:rsidRDefault="00034765" w:rsidP="00C964FE">
      <w:pPr>
        <w:pStyle w:val="LabStepScreenshotLevel2"/>
      </w:pPr>
      <w:r>
        <w:drawing>
          <wp:inline distT="0" distB="0" distL="0" distR="0">
            <wp:extent cx="5634141" cy="1005078"/>
            <wp:effectExtent l="19050" t="19050" r="2413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7758"/>
                    <a:stretch/>
                  </pic:blipFill>
                  <pic:spPr bwMode="auto">
                    <a:xfrm>
                      <a:off x="0" y="0"/>
                      <a:ext cx="5756177" cy="10268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2C7A28" w:rsidP="00C06A22">
      <w:pPr>
        <w:pStyle w:val="LabStepNumberedLevel2"/>
      </w:pPr>
      <w:r>
        <w:t xml:space="preserve">In the </w:t>
      </w:r>
      <w:r w:rsidRPr="002C7A28">
        <w:rPr>
          <w:b/>
        </w:rPr>
        <w:t>Active sites</w:t>
      </w:r>
      <w:r>
        <w:t xml:space="preserve"> list, you should see the </w:t>
      </w:r>
      <w:r w:rsidRPr="002C7A28">
        <w:rPr>
          <w:b/>
        </w:rPr>
        <w:t>Communications site</w:t>
      </w:r>
      <w:r>
        <w:t xml:space="preserve"> that was automatically created in your new tenant.</w:t>
      </w:r>
    </w:p>
    <w:p w:rsidR="00C964FE" w:rsidRDefault="00034765" w:rsidP="00C964FE">
      <w:pPr>
        <w:pStyle w:val="LabStepScreenshotLevel2"/>
      </w:pPr>
      <w:r>
        <w:drawing>
          <wp:inline distT="0" distB="0" distL="0" distR="0">
            <wp:extent cx="5136842" cy="1175766"/>
            <wp:effectExtent l="19050" t="19050" r="26035"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13271" cy="1193260"/>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Click the </w:t>
      </w:r>
      <w:r w:rsidRPr="002C7A28">
        <w:rPr>
          <w:b/>
        </w:rPr>
        <w:t>Create</w:t>
      </w:r>
      <w:r>
        <w:t xml:space="preserve"> button on the </w:t>
      </w:r>
      <w:r w:rsidRPr="002C7A28">
        <w:rPr>
          <w:b/>
        </w:rPr>
        <w:t>Active sites</w:t>
      </w:r>
      <w:r>
        <w:t xml:space="preserve"> page to create a new site.</w:t>
      </w:r>
    </w:p>
    <w:p w:rsidR="005977F0" w:rsidRDefault="005977F0" w:rsidP="00C964FE">
      <w:pPr>
        <w:pStyle w:val="LabStepScreenshotLevel2"/>
      </w:pPr>
      <w:r>
        <w:drawing>
          <wp:inline distT="0" distB="0" distL="0" distR="0">
            <wp:extent cx="5664956" cy="724662"/>
            <wp:effectExtent l="19050" t="19050" r="12065"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29255" cy="771263"/>
                    </a:xfrm>
                    <a:prstGeom prst="rect">
                      <a:avLst/>
                    </a:prstGeom>
                    <a:noFill/>
                    <a:ln>
                      <a:solidFill>
                        <a:schemeClr val="tx1">
                          <a:lumMod val="50000"/>
                          <a:lumOff val="50000"/>
                        </a:schemeClr>
                      </a:solidFill>
                    </a:ln>
                  </pic:spPr>
                </pic:pic>
              </a:graphicData>
            </a:graphic>
          </wp:inline>
        </w:drawing>
      </w:r>
    </w:p>
    <w:p w:rsidR="005977F0" w:rsidRDefault="002C7A28" w:rsidP="00C06A22">
      <w:pPr>
        <w:pStyle w:val="LabStepNumberedLevel2"/>
      </w:pPr>
      <w:r>
        <w:lastRenderedPageBreak/>
        <w:t xml:space="preserve">When prompted to </w:t>
      </w:r>
      <w:r w:rsidRPr="002C7A28">
        <w:rPr>
          <w:b/>
        </w:rPr>
        <w:t>Choose the type of site you'd like to create</w:t>
      </w:r>
      <w:r>
        <w:t xml:space="preserve"> on the </w:t>
      </w:r>
      <w:r w:rsidRPr="002C7A28">
        <w:rPr>
          <w:b/>
        </w:rPr>
        <w:t>Create a site</w:t>
      </w:r>
      <w:r>
        <w:t xml:space="preserve"> page, select </w:t>
      </w:r>
      <w:r w:rsidRPr="002C7A28">
        <w:rPr>
          <w:b/>
        </w:rPr>
        <w:t>Team site</w:t>
      </w:r>
      <w:r>
        <w:t>.</w:t>
      </w:r>
    </w:p>
    <w:p w:rsidR="005977F0" w:rsidRDefault="005977F0" w:rsidP="00C964FE">
      <w:pPr>
        <w:pStyle w:val="LabStepScreenshotLevel2"/>
      </w:pPr>
      <w:r>
        <w:drawing>
          <wp:inline distT="0" distB="0" distL="0" distR="0">
            <wp:extent cx="4235958" cy="1557892"/>
            <wp:effectExtent l="19050" t="19050" r="1270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67490" cy="1569489"/>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Add a </w:t>
      </w:r>
      <w:r w:rsidRPr="002C7A28">
        <w:rPr>
          <w:b/>
        </w:rPr>
        <w:t>Site name</w:t>
      </w:r>
      <w:r>
        <w:t xml:space="preserve"> of </w:t>
      </w:r>
      <w:r w:rsidRPr="002C7A28">
        <w:rPr>
          <w:b/>
        </w:rPr>
        <w:t>Team Site</w:t>
      </w:r>
      <w:r>
        <w:t>.</w:t>
      </w:r>
    </w:p>
    <w:p w:rsidR="002C7A28" w:rsidRDefault="002C7A28" w:rsidP="00C06A22">
      <w:pPr>
        <w:pStyle w:val="LabStepNumberedLevel2"/>
      </w:pPr>
      <w:r>
        <w:t xml:space="preserve">In the </w:t>
      </w:r>
      <w:r w:rsidRPr="002C7A28">
        <w:rPr>
          <w:b/>
        </w:rPr>
        <w:t>Group owner</w:t>
      </w:r>
      <w:r>
        <w:t xml:space="preserve"> section, add your new user account to make yourself an owner of the new site.</w:t>
      </w:r>
    </w:p>
    <w:p w:rsidR="002C7A28" w:rsidRDefault="002C7A28" w:rsidP="00C06A22">
      <w:pPr>
        <w:pStyle w:val="LabStepNumberedLevel2"/>
      </w:pPr>
      <w:r>
        <w:t xml:space="preserve">Click </w:t>
      </w:r>
      <w:r w:rsidRPr="002C7A28">
        <w:rPr>
          <w:b/>
        </w:rPr>
        <w:t>Next</w:t>
      </w:r>
      <w:r>
        <w:t>.</w:t>
      </w:r>
    </w:p>
    <w:p w:rsidR="005977F0" w:rsidRDefault="006562C7" w:rsidP="00C964FE">
      <w:pPr>
        <w:pStyle w:val="LabStepScreenshotLevel2"/>
      </w:pPr>
      <w:r>
        <w:drawing>
          <wp:inline distT="0" distB="0" distL="0" distR="0">
            <wp:extent cx="1913659" cy="2346164"/>
            <wp:effectExtent l="19050" t="19050" r="10795" b="165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37263" cy="2375103"/>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In the </w:t>
      </w:r>
      <w:r w:rsidRPr="002C7A28">
        <w:rPr>
          <w:b/>
        </w:rPr>
        <w:t>Add additional owners</w:t>
      </w:r>
      <w:r>
        <w:t xml:space="preserve"> input control, the user </w:t>
      </w:r>
      <w:r w:rsidRPr="002C7A28">
        <w:rPr>
          <w:b/>
        </w:rPr>
        <w:t>Austin Powers</w:t>
      </w:r>
      <w:r>
        <w:t>.</w:t>
      </w:r>
    </w:p>
    <w:p w:rsidR="002C7A28" w:rsidRDefault="002C7A28" w:rsidP="00C06A22">
      <w:pPr>
        <w:pStyle w:val="LabStepNumberedLevel2"/>
      </w:pPr>
      <w:r>
        <w:t xml:space="preserve">In the </w:t>
      </w:r>
      <w:r w:rsidRPr="002C7A28">
        <w:rPr>
          <w:b/>
        </w:rPr>
        <w:t>Add members</w:t>
      </w:r>
      <w:r>
        <w:t xml:space="preserve"> input control, and the users </w:t>
      </w:r>
      <w:r w:rsidRPr="002C7A28">
        <w:rPr>
          <w:b/>
        </w:rPr>
        <w:t>Jason Bourne</w:t>
      </w:r>
      <w:r>
        <w:t xml:space="preserve"> and </w:t>
      </w:r>
      <w:r w:rsidRPr="002C7A28">
        <w:rPr>
          <w:b/>
        </w:rPr>
        <w:t>Jack Bauer</w:t>
      </w:r>
      <w:r>
        <w:t>.</w:t>
      </w:r>
    </w:p>
    <w:p w:rsidR="002C7A28" w:rsidRDefault="002C7A28" w:rsidP="00C06A22">
      <w:pPr>
        <w:pStyle w:val="LabStepNumberedLevel2"/>
      </w:pPr>
      <w:r>
        <w:t xml:space="preserve">Click </w:t>
      </w:r>
      <w:r w:rsidRPr="002C7A28">
        <w:rPr>
          <w:b/>
        </w:rPr>
        <w:t>Finish</w:t>
      </w:r>
      <w:r>
        <w:t xml:space="preserve"> to create the new Team site.</w:t>
      </w:r>
    </w:p>
    <w:p w:rsidR="005977F0" w:rsidRDefault="005977F0" w:rsidP="00C964FE">
      <w:pPr>
        <w:pStyle w:val="LabStepScreenshotLevel2"/>
      </w:pPr>
      <w:r>
        <w:drawing>
          <wp:inline distT="0" distB="0" distL="0" distR="0">
            <wp:extent cx="2100695" cy="2196545"/>
            <wp:effectExtent l="19050" t="19050" r="13970" b="133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5127" cy="2222092"/>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Level2"/>
      </w:pPr>
      <w:r>
        <w:lastRenderedPageBreak/>
        <w:t xml:space="preserve">You should now be able to see your new site with a </w:t>
      </w:r>
      <w:r w:rsidRPr="005D2706">
        <w:rPr>
          <w:b/>
        </w:rPr>
        <w:t>Site name</w:t>
      </w:r>
      <w:r>
        <w:t xml:space="preserve"> of </w:t>
      </w:r>
      <w:r w:rsidRPr="005D2706">
        <w:rPr>
          <w:b/>
        </w:rPr>
        <w:t>Team Site</w:t>
      </w:r>
      <w:r>
        <w:t xml:space="preserve"> on the </w:t>
      </w:r>
      <w:r w:rsidRPr="005D2706">
        <w:rPr>
          <w:b/>
        </w:rPr>
        <w:t>Active sites</w:t>
      </w:r>
      <w:r>
        <w:t xml:space="preserve"> page.</w:t>
      </w:r>
    </w:p>
    <w:p w:rsidR="005977F0" w:rsidRDefault="005977F0" w:rsidP="00C964FE">
      <w:pPr>
        <w:pStyle w:val="LabStepScreenshotLevel2"/>
      </w:pPr>
      <w:r>
        <w:drawing>
          <wp:inline distT="0" distB="0" distL="0" distR="0">
            <wp:extent cx="4407477" cy="979438"/>
            <wp:effectExtent l="19050" t="19050" r="12700" b="1143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61150" cy="991365"/>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 xml:space="preserve">Click on the </w:t>
      </w:r>
      <w:r w:rsidRPr="005D2706">
        <w:rPr>
          <w:b/>
        </w:rPr>
        <w:t>Team Site</w:t>
      </w:r>
      <w:r>
        <w:t xml:space="preserve"> link in the Active sites list.</w:t>
      </w:r>
    </w:p>
    <w:p w:rsidR="005D2706" w:rsidRDefault="005D2706" w:rsidP="00C06A22">
      <w:pPr>
        <w:pStyle w:val="LabStepNumberedLevel2"/>
      </w:pPr>
      <w:r>
        <w:t xml:space="preserve">Locate and click on the </w:t>
      </w:r>
      <w:r w:rsidRPr="005D2706">
        <w:rPr>
          <w:b/>
        </w:rPr>
        <w:t>URL</w:t>
      </w:r>
      <w:r>
        <w:t xml:space="preserve"> in the property pane on the right to navigate to the new site.</w:t>
      </w:r>
    </w:p>
    <w:p w:rsidR="005977F0" w:rsidRDefault="005977F0" w:rsidP="00C964FE">
      <w:pPr>
        <w:pStyle w:val="LabStepScreenshotLevel2"/>
      </w:pPr>
      <w:r>
        <w:drawing>
          <wp:inline distT="0" distB="0" distL="0" distR="0">
            <wp:extent cx="4767695" cy="1479628"/>
            <wp:effectExtent l="19050" t="19050" r="13970" b="2540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26640" cy="1528956"/>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You should now see the home page of the new Team Site.</w:t>
      </w:r>
    </w:p>
    <w:p w:rsidR="005977F0" w:rsidRDefault="000E5C1F" w:rsidP="00C964FE">
      <w:pPr>
        <w:pStyle w:val="LabStepScreenshotLevel2"/>
      </w:pPr>
      <w:r>
        <w:drawing>
          <wp:inline distT="0" distB="0" distL="0" distR="0">
            <wp:extent cx="4199659" cy="1670530"/>
            <wp:effectExtent l="19050" t="19050" r="10795" b="2540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01144" cy="1710899"/>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
      </w:pPr>
      <w:r>
        <w:t xml:space="preserve">Verify that a new Office 365 group has been created for the new </w:t>
      </w:r>
      <w:r w:rsidRPr="005D2706">
        <w:rPr>
          <w:b/>
        </w:rPr>
        <w:t>Team Site</w:t>
      </w:r>
      <w:r>
        <w:t>.</w:t>
      </w:r>
    </w:p>
    <w:p w:rsidR="005D2706" w:rsidRDefault="005D2706" w:rsidP="005D2706">
      <w:pPr>
        <w:pStyle w:val="LabStepNumberedLevel2"/>
      </w:pPr>
      <w:r>
        <w:t xml:space="preserve">Return to the Microsoft admin center at </w:t>
      </w:r>
      <w:r w:rsidRPr="005D2706">
        <w:t>https://admin.microsoft.com/Adminportal</w:t>
      </w:r>
      <w:r>
        <w:t xml:space="preserve">. </w:t>
      </w:r>
    </w:p>
    <w:p w:rsidR="005D2706" w:rsidRDefault="005D2706" w:rsidP="005D2706">
      <w:pPr>
        <w:pStyle w:val="LabStepNumberedLevel2"/>
      </w:pPr>
      <w:r>
        <w:t xml:space="preserve">Click on the </w:t>
      </w:r>
      <w:r w:rsidRPr="005D2706">
        <w:rPr>
          <w:b/>
        </w:rPr>
        <w:t>Groups</w:t>
      </w:r>
      <w:r>
        <w:t xml:space="preserve"> link in the left navigation.</w:t>
      </w:r>
    </w:p>
    <w:p w:rsidR="005D2706" w:rsidRDefault="005D2706" w:rsidP="005D2706">
      <w:pPr>
        <w:pStyle w:val="LabStepNumberedLevel2"/>
      </w:pPr>
      <w:r>
        <w:t xml:space="preserve">You should be able to see that there is a new Office 365 group named </w:t>
      </w:r>
      <w:r w:rsidRPr="005D2706">
        <w:rPr>
          <w:b/>
        </w:rPr>
        <w:t>Team Site</w:t>
      </w:r>
      <w:r>
        <w:t>.</w:t>
      </w:r>
    </w:p>
    <w:p w:rsidR="000E5C1F" w:rsidRDefault="00580925" w:rsidP="00C964FE">
      <w:pPr>
        <w:pStyle w:val="LabStepScreenshotLevel2"/>
      </w:pPr>
      <w:r>
        <w:drawing>
          <wp:inline distT="0" distB="0" distL="0" distR="0">
            <wp:extent cx="4514051" cy="1304059"/>
            <wp:effectExtent l="19050" t="19050" r="20320" b="1079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83106" cy="1324008"/>
                    </a:xfrm>
                    <a:prstGeom prst="rect">
                      <a:avLst/>
                    </a:prstGeom>
                    <a:noFill/>
                    <a:ln>
                      <a:solidFill>
                        <a:schemeClr val="tx1">
                          <a:lumMod val="50000"/>
                          <a:lumOff val="50000"/>
                        </a:schemeClr>
                      </a:solidFill>
                    </a:ln>
                  </pic:spPr>
                </pic:pic>
              </a:graphicData>
            </a:graphic>
          </wp:inline>
        </w:drawing>
      </w:r>
    </w:p>
    <w:p w:rsidR="000E5C1F" w:rsidRDefault="005D2706" w:rsidP="005D2706">
      <w:pPr>
        <w:pStyle w:val="LabExerciseCallout"/>
      </w:pPr>
      <w:r>
        <w:t>This Office 365 group was automatically created when you created the SharePoint Team site through the SharePoint admin center.</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353712" cy="1512047"/>
            <wp:effectExtent l="19050" t="19050" r="18415"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1671" cy="1532107"/>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C2179A" w:rsidP="00533211">
      <w:pPr>
        <w:pStyle w:val="LabStepScreenshotLevel2"/>
      </w:pPr>
      <w:r>
        <w:drawing>
          <wp:inline distT="0" distB="0" distL="0" distR="0">
            <wp:extent cx="2974326" cy="1449532"/>
            <wp:effectExtent l="19050" t="19050" r="17145" b="177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0941" cy="1496617"/>
                    </a:xfrm>
                    <a:prstGeom prst="rect">
                      <a:avLst/>
                    </a:prstGeom>
                    <a:noFill/>
                    <a:ln>
                      <a:solidFill>
                        <a:schemeClr val="tx1">
                          <a:lumMod val="50000"/>
                          <a:lumOff val="50000"/>
                        </a:schemeClr>
                      </a:solidFill>
                    </a:ln>
                  </pic:spPr>
                </pic:pic>
              </a:graphicData>
            </a:graphic>
          </wp:inline>
        </w:drawing>
      </w:r>
    </w:p>
    <w:p w:rsidR="00533211" w:rsidRDefault="00533211" w:rsidP="00D67819">
      <w:pPr>
        <w:pStyle w:val="LabStepNumberedLevel2"/>
      </w:pPr>
      <w:r>
        <w:t xml:space="preserve">Once </w:t>
      </w:r>
      <w:r w:rsidR="005D2706">
        <w:t xml:space="preserve">the </w:t>
      </w:r>
      <w:r>
        <w:t>call</w:t>
      </w:r>
      <w:r w:rsidR="005D2706">
        <w:t xml:space="preserve"> to</w:t>
      </w:r>
      <w:r>
        <w:t xml:space="preserve"> </w:t>
      </w:r>
      <w:r w:rsidRPr="00DD33A3">
        <w:rPr>
          <w:b/>
        </w:rPr>
        <w:t>Connect-</w:t>
      </w:r>
      <w:proofErr w:type="spellStart"/>
      <w:r w:rsidRPr="00DD33A3">
        <w:rPr>
          <w:b/>
        </w:rPr>
        <w:t>SPOService</w:t>
      </w:r>
      <w:proofErr w:type="spellEnd"/>
      <w:r>
        <w:t xml:space="preserve"> </w:t>
      </w:r>
      <w:r w:rsidR="005D2706">
        <w:t xml:space="preserve">returns, </w:t>
      </w:r>
      <w:r>
        <w:t xml:space="preserve">you can now begin to </w:t>
      </w:r>
      <w:r w:rsidR="005D2706">
        <w:t xml:space="preserve">call </w:t>
      </w:r>
      <w:r>
        <w:t>the other SPO cmdlets.</w:t>
      </w:r>
    </w:p>
    <w:p w:rsidR="00D67819" w:rsidRDefault="00C2179A" w:rsidP="00D67819">
      <w:pPr>
        <w:pStyle w:val="LabStepScreenshotLevel2"/>
      </w:pPr>
      <w:r>
        <w:drawing>
          <wp:inline distT="0" distB="0" distL="0" distR="0">
            <wp:extent cx="6007677" cy="576880"/>
            <wp:effectExtent l="19050" t="19050" r="12700" b="139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7765" cy="597053"/>
                    </a:xfrm>
                    <a:prstGeom prst="rect">
                      <a:avLst/>
                    </a:prstGeom>
                    <a:noFill/>
                    <a:ln>
                      <a:solidFill>
                        <a:schemeClr val="tx1">
                          <a:lumMod val="50000"/>
                          <a:lumOff val="50000"/>
                        </a:schemeClr>
                      </a:solidFill>
                    </a:ln>
                  </pic:spPr>
                </pic:pic>
              </a:graphicData>
            </a:graphic>
          </wp:inline>
        </w:drawing>
      </w:r>
    </w:p>
    <w:p w:rsidR="00533211" w:rsidRDefault="003A4B72" w:rsidP="00533211">
      <w:pPr>
        <w:pStyle w:val="LabStepNumbered"/>
      </w:pPr>
      <w:r>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lastRenderedPageBreak/>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C2179A" w:rsidP="00533211">
      <w:pPr>
        <w:pStyle w:val="LabStepScreenshotLevel2"/>
      </w:pPr>
      <w:r>
        <w:drawing>
          <wp:inline distT="0" distB="0" distL="0" distR="0">
            <wp:extent cx="4566805" cy="1367703"/>
            <wp:effectExtent l="19050" t="19050" r="24765" b="2349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7309" cy="138582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D67819" w:rsidRDefault="00D67819" w:rsidP="00D67819">
      <w:pPr>
        <w:pStyle w:val="LabStepCodeBlockLevel2"/>
      </w:pPr>
      <w:r>
        <w:t>$url = "https://</w:t>
      </w:r>
      <w:r w:rsidRPr="00D67819">
        <w:rPr>
          <w:color w:val="595959" w:themeColor="text1" w:themeTint="A6"/>
        </w:rPr>
        <w:t xml:space="preserve"> </w:t>
      </w:r>
      <w:r w:rsidRPr="0005608F">
        <w:rPr>
          <w:color w:val="595959" w:themeColor="text1" w:themeTint="A6"/>
        </w:rPr>
        <w:t>[Your Tenant]</w:t>
      </w:r>
      <w:r>
        <w:t>.sharepoint.com/sites/teamsite2"</w:t>
      </w:r>
    </w:p>
    <w:p w:rsidR="00D67819" w:rsidRDefault="00D67819" w:rsidP="00D67819">
      <w:pPr>
        <w:pStyle w:val="LabStepCodeBlockLevel2"/>
      </w:pPr>
      <w:r>
        <w:t>$owner = "</w:t>
      </w:r>
      <w:r w:rsidRPr="00957E3B">
        <w:rPr>
          <w:color w:val="595959" w:themeColor="text1" w:themeTint="A6"/>
        </w:rPr>
        <w:t>[Your User Account]</w:t>
      </w:r>
      <w:r>
        <w:t>@</w:t>
      </w:r>
      <w:r w:rsidRPr="0005608F">
        <w:rPr>
          <w:color w:val="595959" w:themeColor="text1" w:themeTint="A6"/>
        </w:rPr>
        <w:t>[Your Tenant]</w:t>
      </w:r>
      <w:r>
        <w:t>.onMicrosoft.com"</w:t>
      </w:r>
    </w:p>
    <w:p w:rsidR="00D67819" w:rsidRDefault="00D67819" w:rsidP="00D67819">
      <w:pPr>
        <w:pStyle w:val="LabStepCodeBlockLevel2"/>
      </w:pPr>
      <w:r>
        <w:t>$quota = 0</w:t>
      </w:r>
    </w:p>
    <w:p w:rsidR="00D67819" w:rsidRDefault="00D67819" w:rsidP="00D67819">
      <w:pPr>
        <w:pStyle w:val="LabStepCodeBlockLevel2"/>
      </w:pPr>
      <w:r>
        <w:t>$siteTitle = "Team Site 2"</w:t>
      </w:r>
    </w:p>
    <w:p w:rsidR="00D67819" w:rsidRDefault="00D67819" w:rsidP="00533211">
      <w:pPr>
        <w:pStyle w:val="LabStepCodeBlockLevel2"/>
      </w:pPr>
      <w:r>
        <w:t>$template = "STS#3"</w:t>
      </w:r>
    </w:p>
    <w:p w:rsidR="003B43A0" w:rsidRDefault="004F7548" w:rsidP="003B43A0">
      <w:pPr>
        <w:pStyle w:val="LabStepScreenshotLevel2"/>
      </w:pPr>
      <w:r>
        <w:drawing>
          <wp:inline distT="0" distB="0" distL="0" distR="0">
            <wp:extent cx="4170218" cy="924683"/>
            <wp:effectExtent l="0" t="0" r="1905" b="889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0355" cy="951322"/>
                    </a:xfrm>
                    <a:prstGeom prst="rect">
                      <a:avLst/>
                    </a:prstGeom>
                    <a:noFill/>
                    <a:ln>
                      <a:noFill/>
                    </a:ln>
                  </pic:spPr>
                </pic:pic>
              </a:graphicData>
            </a:graphic>
          </wp:inline>
        </w:drawing>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4F7548" w:rsidP="00DD0A8F">
      <w:pPr>
        <w:pStyle w:val="LabStepScreenshotLevel2"/>
      </w:pPr>
      <w:r>
        <w:drawing>
          <wp:inline distT="0" distB="0" distL="0" distR="0">
            <wp:extent cx="4566285" cy="835038"/>
            <wp:effectExtent l="19050" t="19050" r="24765" b="222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1638" cy="841503"/>
                    </a:xfrm>
                    <a:prstGeom prst="rect">
                      <a:avLst/>
                    </a:prstGeom>
                    <a:noFill/>
                    <a:ln>
                      <a:solidFill>
                        <a:schemeClr val="tx1">
                          <a:lumMod val="50000"/>
                          <a:lumOff val="50000"/>
                        </a:schemeClr>
                      </a:solidFill>
                    </a:ln>
                  </pic:spPr>
                </pic:pic>
              </a:graphicData>
            </a:graphic>
          </wp:inline>
        </w:drawing>
      </w:r>
    </w:p>
    <w:p w:rsidR="00DD0A8F" w:rsidRDefault="00DD0A8F" w:rsidP="00533211">
      <w:pPr>
        <w:pStyle w:val="LabStepNumberedLevel2"/>
      </w:pPr>
      <w:r>
        <w:t xml:space="preserve">If you move back to the SharePoint admin center, you </w:t>
      </w:r>
      <w:r w:rsidR="003B43A0">
        <w:t>should be able to see the new Team site has been created</w:t>
      </w:r>
      <w:r>
        <w:t>.</w:t>
      </w:r>
    </w:p>
    <w:p w:rsidR="00DD0A8F" w:rsidRDefault="004F7548" w:rsidP="00DD0A8F">
      <w:pPr>
        <w:pStyle w:val="LabStepScreenshotLevel2"/>
      </w:pPr>
      <w:r>
        <w:drawing>
          <wp:inline distT="0" distB="0" distL="0" distR="0">
            <wp:extent cx="5104519" cy="1366405"/>
            <wp:effectExtent l="19050" t="19050" r="20320" b="2476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6155" cy="1377550"/>
                    </a:xfrm>
                    <a:prstGeom prst="rect">
                      <a:avLst/>
                    </a:prstGeom>
                    <a:noFill/>
                    <a:ln>
                      <a:solidFill>
                        <a:schemeClr val="tx1">
                          <a:lumMod val="50000"/>
                          <a:lumOff val="50000"/>
                        </a:schemeClr>
                      </a:solidFill>
                    </a:ln>
                  </pic:spPr>
                </pic:pic>
              </a:graphicData>
            </a:graphic>
          </wp:inline>
        </w:drawing>
      </w:r>
    </w:p>
    <w:p w:rsidR="003B43A0" w:rsidRDefault="003B43A0" w:rsidP="003B43A0">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961309" w:rsidRDefault="00961309" w:rsidP="006465C3">
      <w:pPr>
        <w:pStyle w:val="LabStepNumberedLevel2"/>
      </w:pPr>
      <w:r>
        <w:lastRenderedPageBreak/>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4F7548" w:rsidP="00533211">
      <w:pPr>
        <w:pStyle w:val="LabStepScreenshotLevel2"/>
      </w:pPr>
      <w:r>
        <w:drawing>
          <wp:inline distT="0" distB="0" distL="0" distR="0">
            <wp:extent cx="4689764" cy="1217602"/>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5525" cy="1229483"/>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4F7548" w:rsidP="00533211">
      <w:pPr>
        <w:pStyle w:val="LabStepScreenshotLevel2"/>
      </w:pPr>
      <w:r>
        <w:drawing>
          <wp:inline distT="0" distB="0" distL="0" distR="0">
            <wp:extent cx="4160512" cy="2578678"/>
            <wp:effectExtent l="19050" t="19050" r="12065" b="1270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42" cy="2597600"/>
                    </a:xfrm>
                    <a:prstGeom prst="rect">
                      <a:avLst/>
                    </a:prstGeom>
                    <a:noFill/>
                    <a:ln>
                      <a:solidFill>
                        <a:schemeClr val="tx1"/>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t>Take a moment to inspect your new SharePoint Online site.</w:t>
      </w:r>
    </w:p>
    <w:p w:rsidR="00533211" w:rsidRDefault="00E23240" w:rsidP="00533211">
      <w:pPr>
        <w:pStyle w:val="LabStepScreenshotLevel2"/>
      </w:pPr>
      <w:r>
        <w:drawing>
          <wp:inline distT="0" distB="0" distL="0" distR="0">
            <wp:extent cx="5281380" cy="1525732"/>
            <wp:effectExtent l="19050" t="19050" r="14605" b="177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606" cy="1543708"/>
                    </a:xfrm>
                    <a:prstGeom prst="rect">
                      <a:avLst/>
                    </a:prstGeom>
                    <a:noFill/>
                    <a:ln>
                      <a:solidFill>
                        <a:schemeClr val="tx1">
                          <a:lumMod val="50000"/>
                          <a:lumOff val="50000"/>
                        </a:schemeClr>
                      </a:solidFill>
                    </a:ln>
                  </pic:spPr>
                </pic:pic>
              </a:graphicData>
            </a:graphic>
          </wp:inline>
        </w:drawing>
      </w:r>
    </w:p>
    <w:p w:rsidR="00961309" w:rsidRDefault="00961309" w:rsidP="00961309">
      <w:pPr>
        <w:pStyle w:val="Heading3"/>
      </w:pPr>
      <w:r>
        <w:lastRenderedPageBreak/>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3B43A0" w:rsidP="008C55E7">
      <w:pPr>
        <w:pStyle w:val="LabStepScreenshotLevel2"/>
      </w:pPr>
      <w:r>
        <w:drawing>
          <wp:inline distT="0" distB="0" distL="0" distR="0">
            <wp:extent cx="5068047" cy="957297"/>
            <wp:effectExtent l="19050" t="1905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42197" cy="971303"/>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9F52F7" w:rsidP="00705B8E">
      <w:pPr>
        <w:pStyle w:val="LabStepScreenshotLevel2"/>
      </w:pPr>
      <w:r>
        <w:drawing>
          <wp:inline distT="0" distB="0" distL="0" distR="0">
            <wp:extent cx="5062071" cy="1015227"/>
            <wp:effectExtent l="19050" t="19050" r="2476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8875" cy="1044669"/>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lastRenderedPageBreak/>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832800" cy="1280160"/>
            <wp:effectExtent l="19050" t="19050" r="15240"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5740" cy="1303168"/>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43716A" w:rsidP="006C497B">
      <w:pPr>
        <w:pStyle w:val="LabStepScreenshotLevel2"/>
      </w:pPr>
      <w:r>
        <w:drawing>
          <wp:inline distT="0" distB="0" distL="0" distR="0">
            <wp:extent cx="3627718" cy="1314040"/>
            <wp:effectExtent l="19050" t="19050" r="11430" b="1968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64914" cy="132751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35017B" w:rsidP="006C497B">
      <w:pPr>
        <w:pStyle w:val="LabStepScreenshotLevel2"/>
      </w:pPr>
      <w:r>
        <w:drawing>
          <wp:inline distT="0" distB="0" distL="0" distR="0">
            <wp:extent cx="3633695" cy="1554414"/>
            <wp:effectExtent l="19050" t="19050" r="24130" b="273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69540" cy="156974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35017B" w:rsidP="006C497B">
      <w:pPr>
        <w:pStyle w:val="LabStepScreenshotLevel2"/>
      </w:pPr>
      <w:r>
        <w:drawing>
          <wp:inline distT="0" distB="0" distL="0" distR="0">
            <wp:extent cx="4287691" cy="1667435"/>
            <wp:effectExtent l="19050" t="19050" r="17780" b="285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10623" cy="167635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468815" cy="1960283"/>
            <wp:effectExtent l="19050" t="19050" r="27305" b="209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18589" cy="1999805"/>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D51027">
      <w:pPr>
        <w:pStyle w:val="LabStepNumberedLevel2"/>
        <w:numPr>
          <w:ilvl w:val="1"/>
          <w:numId w:val="8"/>
        </w:numPr>
        <w:jc w:val="right"/>
        <w:rPr>
          <w:sz w:val="20"/>
          <w:szCs w:val="20"/>
        </w:rPr>
      </w:pPr>
      <w:r w:rsidRPr="00077AFB">
        <w:rPr>
          <w:sz w:val="20"/>
          <w:szCs w:val="20"/>
        </w:rPr>
        <w:t>Navigate to</w:t>
      </w:r>
      <w:r w:rsidR="00B4526B" w:rsidRPr="00077AFB">
        <w:rPr>
          <w:b/>
          <w:sz w:val="20"/>
          <w:szCs w:val="20"/>
        </w:rPr>
        <w:t xml:space="preserve"> </w:t>
      </w:r>
      <w:hyperlink r:id="rId85"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AE26F4" w:rsidP="009F52F7">
      <w:pPr>
        <w:pStyle w:val="LabStepScreenshotLevel2"/>
        <w:pBdr>
          <w:bottom w:val="single" w:sz="4" w:space="1" w:color="FFFFFF" w:themeColor="background1"/>
        </w:pBdr>
      </w:pPr>
      <w:r>
        <w:drawing>
          <wp:inline distT="0" distB="0" distL="0" distR="0">
            <wp:extent cx="5829824" cy="28155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845757" cy="2823285"/>
                    </a:xfrm>
                    <a:prstGeom prst="rect">
                      <a:avLst/>
                    </a:prstGeom>
                    <a:noFill/>
                    <a:ln>
                      <a:solidFill>
                        <a:schemeClr val="tx1">
                          <a:lumMod val="65000"/>
                          <a:lumOff val="35000"/>
                        </a:schemeClr>
                      </a:solidFill>
                    </a:ln>
                  </pic:spPr>
                </pic:pic>
              </a:graphicData>
            </a:graphic>
          </wp:inline>
        </w:drawing>
      </w:r>
    </w:p>
    <w:p w:rsidR="00B4526B" w:rsidRDefault="00077AFB" w:rsidP="00B4526B">
      <w:pPr>
        <w:pStyle w:val="LabStepNumberedLevel2"/>
      </w:pPr>
      <w:r>
        <w:lastRenderedPageBreak/>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AE26F4" w:rsidP="00077AFB">
      <w:pPr>
        <w:pStyle w:val="LabStepScreenshotLevel2"/>
      </w:pPr>
      <w:r>
        <w:drawing>
          <wp:inline distT="0" distB="0" distL="0" distR="0">
            <wp:extent cx="4856480" cy="2118405"/>
            <wp:effectExtent l="19050" t="19050" r="203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62356" cy="2120968"/>
                    </a:xfrm>
                    <a:prstGeom prst="rect">
                      <a:avLst/>
                    </a:prstGeom>
                    <a:noFill/>
                    <a:ln>
                      <a:solidFill>
                        <a:schemeClr val="tx1">
                          <a:lumMod val="65000"/>
                          <a:lumOff val="35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997234" cy="883558"/>
            <wp:effectExtent l="19050" t="19050" r="228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a:extLst>
                        <a:ext uri="{28A0092B-C50C-407E-A947-70E740481C1C}">
                          <a14:useLocalDpi xmlns:a14="http://schemas.microsoft.com/office/drawing/2010/main" val="0"/>
                        </a:ext>
                      </a:extLst>
                    </a:blip>
                    <a:srcRect l="4493"/>
                    <a:stretch/>
                  </pic:blipFill>
                  <pic:spPr bwMode="auto">
                    <a:xfrm>
                      <a:off x="0" y="0"/>
                      <a:ext cx="4074198" cy="90057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3853543" cy="1042897"/>
            <wp:effectExtent l="19050" t="19050" r="139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a:extLst>
                        <a:ext uri="{28A0092B-C50C-407E-A947-70E740481C1C}">
                          <a14:useLocalDpi xmlns:a14="http://schemas.microsoft.com/office/drawing/2010/main" val="0"/>
                        </a:ext>
                      </a:extLst>
                    </a:blip>
                    <a:srcRect l="3929"/>
                    <a:stretch/>
                  </pic:blipFill>
                  <pic:spPr bwMode="auto">
                    <a:xfrm>
                      <a:off x="0" y="0"/>
                      <a:ext cx="3881609" cy="10504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2612571" cy="1722671"/>
            <wp:effectExtent l="19050" t="19050" r="1651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3950"/>
                    <a:stretch/>
                  </pic:blipFill>
                  <pic:spPr bwMode="auto">
                    <a:xfrm>
                      <a:off x="0" y="0"/>
                      <a:ext cx="2655372" cy="17508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lastRenderedPageBreak/>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AE26F4" w:rsidP="002E6B95">
      <w:pPr>
        <w:pStyle w:val="LabStepScreenshotLevel2"/>
      </w:pPr>
      <w:r>
        <w:drawing>
          <wp:inline distT="0" distB="0" distL="0" distR="0">
            <wp:extent cx="2571750" cy="827978"/>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98397" cy="836557"/>
                    </a:xfrm>
                    <a:prstGeom prst="rect">
                      <a:avLst/>
                    </a:prstGeom>
                    <a:noFill/>
                    <a:ln>
                      <a:solidFill>
                        <a:schemeClr val="tx1">
                          <a:lumMod val="65000"/>
                          <a:lumOff val="35000"/>
                        </a:schemeClr>
                      </a:solidFill>
                    </a:ln>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2847703" cy="911266"/>
            <wp:effectExtent l="19050" t="19050" r="101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9558" cy="924660"/>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822552" cy="1267097"/>
            <wp:effectExtent l="19050" t="19050" r="2603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86383" cy="1288256"/>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476103" cy="108372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8458" cy="1092791"/>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128550" cy="1084217"/>
            <wp:effectExtent l="19050" t="19050" r="1524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59300" cy="1094874"/>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lastRenderedPageBreak/>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1891030" cy="1034101"/>
            <wp:effectExtent l="19050" t="19050" r="1397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0105" cy="1044532"/>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lastRenderedPageBreak/>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even" r:id="rId101"/>
      <w:headerReference w:type="default" r:id="rId102"/>
      <w:footerReference w:type="even" r:id="rId103"/>
      <w:footerReference w:type="default" r:id="rId104"/>
      <w:headerReference w:type="first" r:id="rId105"/>
      <w:footerReference w:type="first" r:id="rId10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A9A" w:rsidRDefault="007E4A9A" w:rsidP="002754DA">
      <w:pPr>
        <w:spacing w:before="0" w:after="0"/>
      </w:pPr>
      <w:r>
        <w:separator/>
      </w:r>
    </w:p>
  </w:endnote>
  <w:endnote w:type="continuationSeparator" w:id="0">
    <w:p w:rsidR="007E4A9A" w:rsidRDefault="007E4A9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011" w:rsidRDefault="006F50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xml:space="preserve">© Critical Path Training </w:t>
    </w:r>
    <w:r w:rsidR="002D077D">
      <w:t>2020</w:t>
    </w:r>
    <w:r>
      <w:t xml:space="preserve">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xml:space="preserve">© Critical Path Training </w:t>
    </w:r>
    <w:r w:rsidR="002D077D">
      <w:t>2020</w:t>
    </w:r>
    <w:r>
      <w:t xml:space="preserve">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A9A" w:rsidRDefault="007E4A9A" w:rsidP="002754DA">
      <w:pPr>
        <w:spacing w:before="0" w:after="0"/>
      </w:pPr>
      <w:r>
        <w:separator/>
      </w:r>
    </w:p>
  </w:footnote>
  <w:footnote w:type="continuationSeparator" w:id="0">
    <w:p w:rsidR="007E4A9A" w:rsidRDefault="007E4A9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011" w:rsidRDefault="006F50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F5011" w:rsidP="00866266">
    <w:pPr>
      <w:pStyle w:val="Header"/>
      <w:pBdr>
        <w:bottom w:val="single" w:sz="4" w:space="0" w:color="auto"/>
      </w:pBdr>
      <w:spacing w:before="240"/>
    </w:pPr>
    <w:bookmarkStart w:id="1" w:name="_GoBack"/>
    <w:r>
      <w:t>MSTDEV</w:t>
    </w:r>
    <w:r w:rsidR="00866266">
      <w:t xml:space="preserve">: </w:t>
    </w:r>
    <w:r w:rsidR="00C31771">
      <w:t xml:space="preserve">Modern SharePoint and </w:t>
    </w:r>
    <w:r>
      <w:t xml:space="preserve">Teams </w:t>
    </w:r>
    <w:r w:rsidR="00C31771">
      <w:t>Development</w:t>
    </w:r>
    <w:bookmarkEnd w:id="1"/>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6F5011">
      <w:rPr>
        <w:rFonts w:cs="Arial"/>
        <w:noProof/>
      </w:rPr>
      <w:t>Jun 3,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011" w:rsidRDefault="006F50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34765"/>
    <w:rsid w:val="00044CD2"/>
    <w:rsid w:val="000460A1"/>
    <w:rsid w:val="00050B06"/>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387"/>
    <w:rsid w:val="000B4798"/>
    <w:rsid w:val="000C54C2"/>
    <w:rsid w:val="000C5CB2"/>
    <w:rsid w:val="000D1CE4"/>
    <w:rsid w:val="000E2806"/>
    <w:rsid w:val="000E4786"/>
    <w:rsid w:val="000E5C1F"/>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C7A28"/>
    <w:rsid w:val="002D077D"/>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17B"/>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3A0"/>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3716A"/>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E5103"/>
    <w:rsid w:val="004F1E4C"/>
    <w:rsid w:val="004F54BD"/>
    <w:rsid w:val="004F7548"/>
    <w:rsid w:val="00504620"/>
    <w:rsid w:val="0050658A"/>
    <w:rsid w:val="00507444"/>
    <w:rsid w:val="0050746C"/>
    <w:rsid w:val="005106D7"/>
    <w:rsid w:val="00511F21"/>
    <w:rsid w:val="00512DF9"/>
    <w:rsid w:val="00513EAD"/>
    <w:rsid w:val="0051400B"/>
    <w:rsid w:val="00515C63"/>
    <w:rsid w:val="00515D61"/>
    <w:rsid w:val="00517AC6"/>
    <w:rsid w:val="00517B75"/>
    <w:rsid w:val="00523209"/>
    <w:rsid w:val="00533211"/>
    <w:rsid w:val="0053493F"/>
    <w:rsid w:val="0053550B"/>
    <w:rsid w:val="00536A2B"/>
    <w:rsid w:val="00536EA7"/>
    <w:rsid w:val="00537866"/>
    <w:rsid w:val="00540A9A"/>
    <w:rsid w:val="005428BD"/>
    <w:rsid w:val="005454D3"/>
    <w:rsid w:val="00551778"/>
    <w:rsid w:val="00551DC5"/>
    <w:rsid w:val="00551DFA"/>
    <w:rsid w:val="005522AE"/>
    <w:rsid w:val="005604BF"/>
    <w:rsid w:val="00560F81"/>
    <w:rsid w:val="005710D5"/>
    <w:rsid w:val="0057247C"/>
    <w:rsid w:val="00574574"/>
    <w:rsid w:val="00580480"/>
    <w:rsid w:val="00580925"/>
    <w:rsid w:val="0058123A"/>
    <w:rsid w:val="0058773B"/>
    <w:rsid w:val="005908F6"/>
    <w:rsid w:val="00592DAA"/>
    <w:rsid w:val="0059689C"/>
    <w:rsid w:val="005977F0"/>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2706"/>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62C7"/>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5011"/>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4A9A"/>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16FD"/>
    <w:rsid w:val="00893C82"/>
    <w:rsid w:val="008943B0"/>
    <w:rsid w:val="008A0854"/>
    <w:rsid w:val="008A1B16"/>
    <w:rsid w:val="008A2199"/>
    <w:rsid w:val="008A2BA0"/>
    <w:rsid w:val="008A69A5"/>
    <w:rsid w:val="008A7318"/>
    <w:rsid w:val="008B5981"/>
    <w:rsid w:val="008B697B"/>
    <w:rsid w:val="008C17EA"/>
    <w:rsid w:val="008C1C05"/>
    <w:rsid w:val="008C4FCC"/>
    <w:rsid w:val="008C55E7"/>
    <w:rsid w:val="008C564C"/>
    <w:rsid w:val="008D054E"/>
    <w:rsid w:val="008D0899"/>
    <w:rsid w:val="008D093B"/>
    <w:rsid w:val="008D261C"/>
    <w:rsid w:val="008D30B0"/>
    <w:rsid w:val="008D6EDA"/>
    <w:rsid w:val="008D7F27"/>
    <w:rsid w:val="008E1905"/>
    <w:rsid w:val="008E1CE8"/>
    <w:rsid w:val="008E2680"/>
    <w:rsid w:val="008E29DE"/>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0F08"/>
    <w:rsid w:val="0095110D"/>
    <w:rsid w:val="00951BD2"/>
    <w:rsid w:val="00951C8A"/>
    <w:rsid w:val="009537AB"/>
    <w:rsid w:val="009561A5"/>
    <w:rsid w:val="00956AB3"/>
    <w:rsid w:val="00957E3B"/>
    <w:rsid w:val="00960427"/>
    <w:rsid w:val="00961309"/>
    <w:rsid w:val="00961446"/>
    <w:rsid w:val="0096384D"/>
    <w:rsid w:val="00963AE0"/>
    <w:rsid w:val="00964B60"/>
    <w:rsid w:val="00964D6A"/>
    <w:rsid w:val="00964DF1"/>
    <w:rsid w:val="00965C23"/>
    <w:rsid w:val="00972959"/>
    <w:rsid w:val="009753EF"/>
    <w:rsid w:val="009825CA"/>
    <w:rsid w:val="0098575B"/>
    <w:rsid w:val="00990EBF"/>
    <w:rsid w:val="0099392F"/>
    <w:rsid w:val="00997536"/>
    <w:rsid w:val="009A5818"/>
    <w:rsid w:val="009A7C7A"/>
    <w:rsid w:val="009B275F"/>
    <w:rsid w:val="009C016D"/>
    <w:rsid w:val="009C019C"/>
    <w:rsid w:val="009C63D6"/>
    <w:rsid w:val="009C6A0B"/>
    <w:rsid w:val="009C6E7B"/>
    <w:rsid w:val="009D12E7"/>
    <w:rsid w:val="009D147E"/>
    <w:rsid w:val="009D168C"/>
    <w:rsid w:val="009D1C9A"/>
    <w:rsid w:val="009D22E7"/>
    <w:rsid w:val="009D553D"/>
    <w:rsid w:val="009D6F0C"/>
    <w:rsid w:val="009D7A44"/>
    <w:rsid w:val="009E1990"/>
    <w:rsid w:val="009E2AD2"/>
    <w:rsid w:val="009E699C"/>
    <w:rsid w:val="009F341D"/>
    <w:rsid w:val="009F3CB3"/>
    <w:rsid w:val="009F52F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26F4"/>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1EF3"/>
    <w:rsid w:val="00BD71AE"/>
    <w:rsid w:val="00BD760F"/>
    <w:rsid w:val="00BE20E7"/>
    <w:rsid w:val="00BE5EE7"/>
    <w:rsid w:val="00BF3349"/>
    <w:rsid w:val="00BF4AAD"/>
    <w:rsid w:val="00C060F9"/>
    <w:rsid w:val="00C06A22"/>
    <w:rsid w:val="00C1089B"/>
    <w:rsid w:val="00C171CF"/>
    <w:rsid w:val="00C2179A"/>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027"/>
    <w:rsid w:val="00D51C42"/>
    <w:rsid w:val="00D525CC"/>
    <w:rsid w:val="00D56B22"/>
    <w:rsid w:val="00D6096B"/>
    <w:rsid w:val="00D6413D"/>
    <w:rsid w:val="00D64974"/>
    <w:rsid w:val="00D65BAA"/>
    <w:rsid w:val="00D66469"/>
    <w:rsid w:val="00D6781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AEF"/>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3240"/>
    <w:rsid w:val="00E25E47"/>
    <w:rsid w:val="00E329CE"/>
    <w:rsid w:val="00E338DA"/>
    <w:rsid w:val="00E36698"/>
    <w:rsid w:val="00E42402"/>
    <w:rsid w:val="00E43193"/>
    <w:rsid w:val="00E43499"/>
    <w:rsid w:val="00E45125"/>
    <w:rsid w:val="00E51A44"/>
    <w:rsid w:val="00E52656"/>
    <w:rsid w:val="00E534D8"/>
    <w:rsid w:val="00E56F86"/>
    <w:rsid w:val="00E57117"/>
    <w:rsid w:val="00E57901"/>
    <w:rsid w:val="00E605AD"/>
    <w:rsid w:val="00E60B87"/>
    <w:rsid w:val="00E663C5"/>
    <w:rsid w:val="00E66BB8"/>
    <w:rsid w:val="00E75E69"/>
    <w:rsid w:val="00E77CE0"/>
    <w:rsid w:val="00E816DC"/>
    <w:rsid w:val="00E85885"/>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30C6"/>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EF7A2"/>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endnotes" Target="endnotes.xml"/><Relationship Id="rId32" Type="http://schemas.openxmlformats.org/officeDocument/2006/relationships/hyperlink" Target="https://admin.microsoft.com/Adminporta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eader" Target="header2.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azure.microsoft.com/en-us/free/" TargetMode="External"/><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TDEV"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6.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708AAB78-0CE8-4E91-9E83-29B24FB25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3025</TotalTime>
  <Pages>26</Pages>
  <Words>3942</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33</cp:revision>
  <cp:lastPrinted>2016-06-26T21:29:00Z</cp:lastPrinted>
  <dcterms:created xsi:type="dcterms:W3CDTF">2016-06-26T21:29:00Z</dcterms:created>
  <dcterms:modified xsi:type="dcterms:W3CDTF">2020-06-03T21:53:00Z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